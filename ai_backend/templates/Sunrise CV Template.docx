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F97B" w14:textId="10C886E3" w:rsidR="00882DFC" w:rsidRPr="00A02C6A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 xml:space="preserve">Position Applied </w:t>
      </w:r>
      <w:r w:rsidR="00A44CAA" w:rsidRPr="004D0151">
        <w:rPr>
          <w:rFonts w:asciiTheme="minorHAnsi" w:hAnsiTheme="minorHAnsi" w:cstheme="minorHAnsi"/>
          <w:b/>
          <w:szCs w:val="22"/>
        </w:rPr>
        <w:t>for</w:t>
      </w:r>
      <w:r w:rsidR="00A44CAA">
        <w:rPr>
          <w:rFonts w:asciiTheme="minorHAnsi" w:hAnsiTheme="minorHAnsi" w:cstheme="minorHAnsi"/>
          <w:b/>
          <w:szCs w:val="22"/>
        </w:rPr>
        <w:t>:</w:t>
      </w:r>
      <w:r w:rsidR="00A02C6A">
        <w:rPr>
          <w:rFonts w:asciiTheme="minorHAnsi" w:eastAsiaTheme="minorEastAsia" w:hAnsiTheme="minorHAnsi" w:cstheme="minorHAnsi" w:hint="eastAsia"/>
          <w:b/>
          <w:szCs w:val="22"/>
          <w:lang w:eastAsia="zh-CN"/>
        </w:rPr>
        <w:t xml:space="preserve"> </w:t>
      </w:r>
    </w:p>
    <w:p w14:paraId="519BDEA4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Personal Information</w:t>
      </w:r>
    </w:p>
    <w:p w14:paraId="63B91643" w14:textId="05AB439E" w:rsidR="00882DFC" w:rsidRPr="004D0151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4E97FCA1" w14:textId="77EB6051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Name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A451FF"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 </w:t>
      </w:r>
    </w:p>
    <w:p w14:paraId="627B1C65" w14:textId="1BDB09ED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Address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6E5F18">
        <w:rPr>
          <w:rFonts w:asciiTheme="minorHAnsi" w:hAnsiTheme="minorHAnsi" w:cstheme="minorHAnsi"/>
          <w:szCs w:val="22"/>
        </w:rPr>
        <w:t xml:space="preserve"> </w:t>
      </w:r>
    </w:p>
    <w:p w14:paraId="36DD7182" w14:textId="3D187E5F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Age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C52902">
        <w:rPr>
          <w:rFonts w:asciiTheme="minorHAnsi" w:hAnsiTheme="minorHAnsi" w:cstheme="minorHAnsi"/>
          <w:szCs w:val="22"/>
        </w:rPr>
        <w:t xml:space="preserve"> </w:t>
      </w:r>
    </w:p>
    <w:p w14:paraId="68586390" w14:textId="6FB4E1F8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Nationality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A451FF"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 </w:t>
      </w:r>
    </w:p>
    <w:p w14:paraId="21F07543" w14:textId="094DD0AC" w:rsidR="00882DFC" w:rsidRPr="00A451FF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Race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35B8D6A8" w14:textId="094B076B" w:rsidR="00A02C6A" w:rsidRDefault="004F75AB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Gender</w:t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>
        <w:rPr>
          <w:rFonts w:asciiTheme="minorHAnsi" w:hAnsiTheme="minorHAnsi" w:cstheme="minorHAnsi"/>
          <w:szCs w:val="22"/>
        </w:rPr>
        <w:tab/>
      </w:r>
      <w:r w:rsidR="00C9095F">
        <w:rPr>
          <w:rFonts w:asciiTheme="minorHAnsi" w:hAnsiTheme="minorHAnsi" w:cstheme="minorHAnsi"/>
          <w:szCs w:val="22"/>
        </w:rPr>
        <w:t xml:space="preserve">: </w:t>
      </w:r>
    </w:p>
    <w:p w14:paraId="2BF37433" w14:textId="1E683870" w:rsidR="003F27C0" w:rsidRPr="00A451FF" w:rsidRDefault="003F27C0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eastAsiaTheme="minorEastAsia" w:hAnsiTheme="minorHAnsi" w:cstheme="minorHAnsi" w:hint="eastAsia"/>
          <w:szCs w:val="22"/>
          <w:lang w:eastAsia="zh-CN"/>
        </w:rPr>
        <w:t>Marital Status</w:t>
      </w:r>
      <w:r>
        <w:rPr>
          <w:rFonts w:asciiTheme="minorHAnsi" w:eastAsiaTheme="minorEastAsia" w:hAnsiTheme="minorHAnsi" w:cstheme="minorHAnsi"/>
          <w:szCs w:val="22"/>
          <w:lang w:eastAsia="zh-CN"/>
        </w:rPr>
        <w:tab/>
      </w:r>
      <w:r>
        <w:rPr>
          <w:rFonts w:asciiTheme="minorHAnsi" w:eastAsiaTheme="minorEastAsia" w:hAnsiTheme="minorHAnsi" w:cstheme="minorHAnsi"/>
          <w:szCs w:val="22"/>
          <w:lang w:eastAsia="zh-CN"/>
        </w:rPr>
        <w:tab/>
      </w:r>
      <w:r>
        <w:rPr>
          <w:rFonts w:asciiTheme="minorHAnsi" w:eastAsiaTheme="minorEastAsia" w:hAnsiTheme="minorHAnsi" w:cstheme="minorHAnsi" w:hint="eastAsia"/>
          <w:szCs w:val="22"/>
          <w:lang w:eastAsia="zh-CN"/>
        </w:rPr>
        <w:t xml:space="preserve">: </w:t>
      </w:r>
    </w:p>
    <w:p w14:paraId="20CF5F09" w14:textId="567BED92" w:rsidR="00882DFC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2F59CB6B" w14:textId="1F49ECBE" w:rsidR="006E05CB" w:rsidRPr="00A451FF" w:rsidRDefault="006E05CB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>:</w:t>
      </w:r>
      <w:r w:rsidR="00405152">
        <w:rPr>
          <w:rFonts w:asciiTheme="minorHAnsi" w:hAnsiTheme="minorHAnsi" w:cstheme="minorHAnsi"/>
          <w:szCs w:val="22"/>
        </w:rPr>
        <w:t xml:space="preserve"> </w:t>
      </w:r>
    </w:p>
    <w:p w14:paraId="472208F5" w14:textId="720BF682" w:rsidR="00882DFC" w:rsidRPr="003F27C0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Expected Salary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  <w:r w:rsidR="00FD4388">
        <w:rPr>
          <w:rFonts w:asciiTheme="minorHAnsi" w:hAnsiTheme="minorHAnsi" w:cstheme="minorHAnsi"/>
          <w:szCs w:val="22"/>
        </w:rPr>
        <w:t xml:space="preserve"> </w:t>
      </w:r>
    </w:p>
    <w:p w14:paraId="7FBE74DE" w14:textId="4FFCCFFD" w:rsidR="00882DFC" w:rsidRPr="003F27C0" w:rsidRDefault="00882DFC" w:rsidP="009C2316">
      <w:pPr>
        <w:pStyle w:val="BodyText2"/>
        <w:spacing w:line="240" w:lineRule="auto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Availability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>:</w:t>
      </w:r>
    </w:p>
    <w:p w14:paraId="4E2CFA56" w14:textId="77777777" w:rsidR="00882DFC" w:rsidRPr="004D0151" w:rsidRDefault="00882DFC" w:rsidP="009C2316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2E8C9CF2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Professional History</w:t>
      </w:r>
    </w:p>
    <w:p w14:paraId="78C7520B" w14:textId="77777777" w:rsidR="00682652" w:rsidRDefault="00682652" w:rsidP="00260404">
      <w:pPr>
        <w:pStyle w:val="BodyText2"/>
        <w:spacing w:line="240" w:lineRule="auto"/>
        <w:rPr>
          <w:rFonts w:asciiTheme="minorHAnsi" w:hAnsiTheme="minorHAnsi" w:cstheme="minorHAnsi"/>
          <w:szCs w:val="22"/>
          <w:u w:val="single"/>
        </w:rPr>
      </w:pPr>
    </w:p>
    <w:p w14:paraId="6EAC495F" w14:textId="043C1A45" w:rsidR="00260404" w:rsidRPr="003F27C0" w:rsidRDefault="00260404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Period</w:t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1D5C9175" w14:textId="591B37E4" w:rsidR="0020188E" w:rsidRPr="003F27C0" w:rsidRDefault="00260404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Name of Company</w:t>
      </w:r>
      <w:r w:rsidRPr="004D0151"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 xml:space="preserve">: </w:t>
      </w:r>
    </w:p>
    <w:p w14:paraId="6287A923" w14:textId="6762EC97" w:rsidR="00260404" w:rsidRPr="003F27C0" w:rsidRDefault="0020188E" w:rsidP="00260404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>
        <w:rPr>
          <w:rFonts w:asciiTheme="minorHAnsi" w:hAnsiTheme="minorHAnsi" w:cstheme="minorHAnsi"/>
          <w:b/>
          <w:szCs w:val="22"/>
        </w:rPr>
        <w:t xml:space="preserve">Position </w:t>
      </w:r>
      <w:r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3CC3F44B" w14:textId="7C767491" w:rsidR="00260404" w:rsidRPr="003F27C0" w:rsidRDefault="00260404" w:rsidP="00260404">
      <w:pPr>
        <w:pStyle w:val="BodyText2"/>
        <w:spacing w:line="240" w:lineRule="auto"/>
        <w:ind w:left="2160" w:hanging="2160"/>
        <w:rPr>
          <w:rFonts w:asciiTheme="minorHAnsi" w:eastAsiaTheme="minorEastAsia" w:hAnsiTheme="minorHAnsi" w:cstheme="minorHAnsi"/>
          <w:b/>
          <w:szCs w:val="22"/>
          <w:lang w:eastAsia="zh-CN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 xml:space="preserve">: </w:t>
      </w:r>
    </w:p>
    <w:p w14:paraId="315B6977" w14:textId="1FD6548D" w:rsidR="00611737" w:rsidRPr="003F27C0" w:rsidRDefault="00260404" w:rsidP="00611737">
      <w:pPr>
        <w:pStyle w:val="BodyText2"/>
        <w:spacing w:line="240" w:lineRule="auto"/>
        <w:ind w:left="2160" w:hanging="2160"/>
        <w:rPr>
          <w:rFonts w:asciiTheme="minorHAnsi" w:eastAsiaTheme="minorEastAsia" w:hAnsiTheme="minorHAnsi" w:cstheme="minorHAnsi"/>
          <w:szCs w:val="22"/>
          <w:lang w:eastAsia="zh-CN"/>
        </w:rPr>
      </w:pPr>
      <w:r w:rsidRPr="004D0151">
        <w:rPr>
          <w:rFonts w:asciiTheme="minorHAnsi" w:hAnsiTheme="minorHAnsi" w:cstheme="minorHAnsi"/>
          <w:szCs w:val="22"/>
        </w:rPr>
        <w:t>Reason for Leaving</w:t>
      </w:r>
      <w:r w:rsidRPr="004D0151">
        <w:rPr>
          <w:rFonts w:asciiTheme="minorHAnsi" w:hAnsiTheme="minorHAnsi" w:cstheme="minorHAnsi"/>
          <w:szCs w:val="22"/>
        </w:rPr>
        <w:tab/>
      </w:r>
      <w:r w:rsidRPr="0032242B">
        <w:rPr>
          <w:rFonts w:asciiTheme="minorHAnsi" w:hAnsiTheme="minorHAnsi" w:cstheme="minorHAnsi"/>
          <w:szCs w:val="22"/>
        </w:rPr>
        <w:t xml:space="preserve">: </w:t>
      </w:r>
    </w:p>
    <w:p w14:paraId="032D17DA" w14:textId="77777777" w:rsidR="00611737" w:rsidRPr="00611737" w:rsidRDefault="00611737" w:rsidP="00611737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180C858A" w14:textId="018E96B3" w:rsidR="00EC3FB4" w:rsidRDefault="00611737" w:rsidP="00EC3FB4">
      <w:p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r>
        <w:rPr>
          <w:rFonts w:asciiTheme="minorHAnsi" w:hAnsiTheme="minorHAnsi" w:cstheme="minorHAnsi"/>
          <w:sz w:val="22"/>
          <w:szCs w:val="18"/>
          <w:lang w:val="en-US"/>
        </w:rPr>
        <w:t>Job Responsibilities</w:t>
      </w:r>
      <w:r>
        <w:rPr>
          <w:rFonts w:asciiTheme="minorHAnsi" w:hAnsiTheme="minorHAnsi" w:cstheme="minorHAnsi"/>
          <w:sz w:val="22"/>
          <w:szCs w:val="18"/>
          <w:lang w:val="en-US"/>
        </w:rPr>
        <w:tab/>
        <w:t xml:space="preserve">: </w:t>
      </w:r>
    </w:p>
    <w:p w14:paraId="7165DD04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A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aaaa</w:t>
      </w:r>
      <w:proofErr w:type="spellEnd"/>
    </w:p>
    <w:p w14:paraId="6BDCD40B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B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bbbb</w:t>
      </w:r>
      <w:proofErr w:type="spellEnd"/>
    </w:p>
    <w:p w14:paraId="5C593E5C" w14:textId="17A144BF" w:rsidR="00444D6C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C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ccccc</w:t>
      </w:r>
      <w:proofErr w:type="spellEnd"/>
    </w:p>
    <w:p w14:paraId="0344CE0D" w14:textId="0B65D2EB" w:rsidR="004C4ACA" w:rsidRPr="00444D6C" w:rsidRDefault="004C4ACA" w:rsidP="00444D6C">
      <w:pPr>
        <w:pBdr>
          <w:bottom w:val="single" w:sz="4" w:space="1" w:color="auto"/>
        </w:pBdr>
        <w:rPr>
          <w:rFonts w:asciiTheme="minorHAnsi" w:hAnsiTheme="minorHAnsi" w:cstheme="minorHAnsi"/>
          <w:sz w:val="22"/>
          <w:szCs w:val="18"/>
          <w:lang w:val="en-US"/>
        </w:rPr>
      </w:pPr>
      <w:r w:rsidRPr="00444D6C">
        <w:rPr>
          <w:rFonts w:asciiTheme="minorHAnsi" w:hAnsiTheme="minorHAnsi" w:cstheme="minorHAnsi"/>
          <w:sz w:val="22"/>
          <w:szCs w:val="18"/>
          <w:lang w:val="en-US"/>
        </w:rPr>
        <w:t xml:space="preserve"> </w:t>
      </w:r>
    </w:p>
    <w:p w14:paraId="7DCA74F4" w14:textId="77777777" w:rsidR="00ED03D1" w:rsidRDefault="00ED03D1" w:rsidP="00804BBD">
      <w:pPr>
        <w:rPr>
          <w:rFonts w:asciiTheme="minorHAnsi" w:hAnsiTheme="minorHAnsi" w:cstheme="minorHAnsi"/>
          <w:sz w:val="22"/>
          <w:szCs w:val="18"/>
          <w:lang w:val="en-US"/>
        </w:rPr>
      </w:pPr>
    </w:p>
    <w:p w14:paraId="1B4DE632" w14:textId="36EE993C" w:rsidR="00652EAD" w:rsidRPr="00517D78" w:rsidRDefault="00652EAD" w:rsidP="00652EAD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Period</w:t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1684CF27" w14:textId="3BEE1028" w:rsidR="00652EAD" w:rsidRPr="00517D78" w:rsidRDefault="00652EAD" w:rsidP="00652EAD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Name of Company</w:t>
      </w:r>
      <w:r w:rsidRPr="004D0151"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 xml:space="preserve">: </w:t>
      </w:r>
    </w:p>
    <w:p w14:paraId="000BCD7C" w14:textId="1D6161B5" w:rsidR="00652EAD" w:rsidRPr="00517D78" w:rsidRDefault="00652EAD" w:rsidP="00B524F7">
      <w:pPr>
        <w:pStyle w:val="BodyText2"/>
        <w:spacing w:line="240" w:lineRule="auto"/>
        <w:ind w:left="2160" w:hanging="2160"/>
        <w:rPr>
          <w:rFonts w:asciiTheme="minorHAnsi" w:eastAsiaTheme="minorEastAsia" w:hAnsiTheme="minorHAnsi" w:cstheme="minorHAnsi"/>
          <w:b/>
          <w:szCs w:val="22"/>
          <w:lang w:eastAsia="zh-CN"/>
        </w:rPr>
      </w:pPr>
      <w:r>
        <w:rPr>
          <w:rFonts w:asciiTheme="minorHAnsi" w:hAnsiTheme="minorHAnsi" w:cstheme="minorHAnsi"/>
          <w:b/>
          <w:szCs w:val="22"/>
        </w:rPr>
        <w:t xml:space="preserve">Position </w:t>
      </w:r>
      <w:r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5FD6B801" w14:textId="12D69AB9" w:rsidR="00652EAD" w:rsidRDefault="00652EAD" w:rsidP="00652EAD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 xml:space="preserve">: </w:t>
      </w:r>
    </w:p>
    <w:p w14:paraId="4B5DF3C7" w14:textId="4DFA6F04" w:rsidR="00652EAD" w:rsidRDefault="00652EAD" w:rsidP="00652EAD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Reason for Leaving</w:t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6E5DF29B" w14:textId="77777777" w:rsidR="00652EAD" w:rsidRPr="00611737" w:rsidRDefault="00652EAD" w:rsidP="00652EAD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3A3F030A" w14:textId="78FD1169" w:rsidR="001141A7" w:rsidRDefault="00652EAD" w:rsidP="001141A7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8"/>
          <w:lang w:val="en-US"/>
        </w:rPr>
      </w:pPr>
      <w:r>
        <w:rPr>
          <w:rFonts w:asciiTheme="minorHAnsi" w:hAnsiTheme="minorHAnsi" w:cstheme="minorHAnsi"/>
          <w:sz w:val="22"/>
          <w:szCs w:val="18"/>
          <w:lang w:val="en-US"/>
        </w:rPr>
        <w:t>Job Responsibilities</w:t>
      </w:r>
      <w:r>
        <w:rPr>
          <w:rFonts w:asciiTheme="minorHAnsi" w:hAnsiTheme="minorHAnsi" w:cstheme="minorHAnsi"/>
          <w:sz w:val="22"/>
          <w:szCs w:val="18"/>
          <w:lang w:val="en-US"/>
        </w:rPr>
        <w:tab/>
        <w:t xml:space="preserve">: </w:t>
      </w:r>
    </w:p>
    <w:p w14:paraId="6F67C27D" w14:textId="5A20079A" w:rsidR="00121739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A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aaaa</w:t>
      </w:r>
      <w:proofErr w:type="spellEnd"/>
    </w:p>
    <w:p w14:paraId="6DD34765" w14:textId="0F34C744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B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bbbb</w:t>
      </w:r>
      <w:proofErr w:type="spellEnd"/>
    </w:p>
    <w:p w14:paraId="16019CB0" w14:textId="7BCD0493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C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ccccc</w:t>
      </w:r>
      <w:proofErr w:type="spellEnd"/>
    </w:p>
    <w:p w14:paraId="479BC83E" w14:textId="77777777" w:rsidR="00121739" w:rsidRPr="00444D6C" w:rsidRDefault="00121739" w:rsidP="00121739">
      <w:pPr>
        <w:pBdr>
          <w:bottom w:val="single" w:sz="4" w:space="1" w:color="auto"/>
        </w:pBdr>
        <w:rPr>
          <w:rFonts w:asciiTheme="minorHAnsi" w:hAnsiTheme="minorHAnsi" w:cstheme="minorHAnsi"/>
          <w:sz w:val="22"/>
          <w:szCs w:val="18"/>
          <w:lang w:val="en-US"/>
        </w:rPr>
      </w:pPr>
    </w:p>
    <w:p w14:paraId="3E5DC146" w14:textId="77777777" w:rsidR="00121739" w:rsidRDefault="00121739" w:rsidP="00121739">
      <w:pPr>
        <w:rPr>
          <w:rFonts w:asciiTheme="minorHAnsi" w:hAnsiTheme="minorHAnsi" w:cstheme="minorHAnsi"/>
          <w:sz w:val="22"/>
          <w:szCs w:val="18"/>
          <w:lang w:val="en-US"/>
        </w:rPr>
      </w:pPr>
    </w:p>
    <w:p w14:paraId="2DCC7099" w14:textId="7A79704E" w:rsidR="00121739" w:rsidRPr="00517D78" w:rsidRDefault="00121739" w:rsidP="00121739">
      <w:pPr>
        <w:pStyle w:val="BodyText2"/>
        <w:spacing w:line="240" w:lineRule="auto"/>
        <w:rPr>
          <w:rFonts w:asciiTheme="minorHAnsi" w:eastAsiaTheme="minorEastAsia" w:hAnsiTheme="minorHAnsi" w:cstheme="minorHAnsi"/>
          <w:b/>
          <w:szCs w:val="22"/>
          <w:lang w:eastAsia="zh-CN"/>
        </w:rPr>
      </w:pPr>
      <w:r w:rsidRPr="004D0151">
        <w:rPr>
          <w:rFonts w:asciiTheme="minorHAnsi" w:hAnsiTheme="minorHAnsi" w:cstheme="minorHAnsi"/>
          <w:b/>
          <w:szCs w:val="22"/>
        </w:rPr>
        <w:t>Period</w:t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17087314" w14:textId="77777777" w:rsidR="00121739" w:rsidRDefault="00121739" w:rsidP="00121739">
      <w:pPr>
        <w:pStyle w:val="BodyText2"/>
        <w:spacing w:line="240" w:lineRule="auto"/>
        <w:rPr>
          <w:rFonts w:asciiTheme="minorHAnsi" w:hAnsiTheme="minorHAnsi" w:cstheme="minorHAnsi"/>
          <w:b/>
          <w:szCs w:val="22"/>
        </w:rPr>
      </w:pPr>
      <w:r w:rsidRPr="004D0151">
        <w:rPr>
          <w:rFonts w:asciiTheme="minorHAnsi" w:hAnsiTheme="minorHAnsi" w:cstheme="minorHAnsi"/>
          <w:b/>
          <w:szCs w:val="22"/>
        </w:rPr>
        <w:t>Name of Company</w:t>
      </w:r>
      <w:r w:rsidRPr="004D0151"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 xml:space="preserve">: </w:t>
      </w:r>
    </w:p>
    <w:p w14:paraId="3A338368" w14:textId="77777777" w:rsidR="00121739" w:rsidRPr="004D0151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Position </w:t>
      </w:r>
      <w:r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65450F03" w14:textId="77777777" w:rsidR="00121739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 xml:space="preserve">: </w:t>
      </w:r>
    </w:p>
    <w:p w14:paraId="255DC4F3" w14:textId="77777777" w:rsidR="00121739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Reason for Leaving</w:t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19597678" w14:textId="77777777" w:rsidR="00121739" w:rsidRPr="00611737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1822AB6B" w14:textId="77777777" w:rsidR="00121739" w:rsidRPr="001141A7" w:rsidRDefault="00121739" w:rsidP="00121739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8"/>
          <w:lang w:val="en-US"/>
        </w:rPr>
      </w:pPr>
      <w:r>
        <w:rPr>
          <w:rFonts w:asciiTheme="minorHAnsi" w:hAnsiTheme="minorHAnsi" w:cstheme="minorHAnsi"/>
          <w:sz w:val="22"/>
          <w:szCs w:val="18"/>
          <w:lang w:val="en-US"/>
        </w:rPr>
        <w:t>Job Responsibilities</w:t>
      </w:r>
      <w:r>
        <w:rPr>
          <w:rFonts w:asciiTheme="minorHAnsi" w:hAnsiTheme="minorHAnsi" w:cstheme="minorHAnsi"/>
          <w:sz w:val="22"/>
          <w:szCs w:val="18"/>
          <w:lang w:val="en-US"/>
        </w:rPr>
        <w:tab/>
        <w:t xml:space="preserve">: </w:t>
      </w:r>
    </w:p>
    <w:p w14:paraId="20D70FB5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A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aaaa</w:t>
      </w:r>
      <w:proofErr w:type="spellEnd"/>
    </w:p>
    <w:p w14:paraId="75824EB2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B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bbbb</w:t>
      </w:r>
      <w:proofErr w:type="spellEnd"/>
    </w:p>
    <w:p w14:paraId="5AEF1FB9" w14:textId="633463A2" w:rsidR="00121739" w:rsidRPr="0060124D" w:rsidRDefault="0060124D" w:rsidP="001141A7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lastRenderedPageBreak/>
        <w:t>C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ccccc</w:t>
      </w:r>
      <w:proofErr w:type="spellEnd"/>
    </w:p>
    <w:p w14:paraId="12F59FC8" w14:textId="77777777" w:rsidR="00121739" w:rsidRPr="00444D6C" w:rsidRDefault="00121739" w:rsidP="00121739">
      <w:pPr>
        <w:pBdr>
          <w:bottom w:val="single" w:sz="4" w:space="1" w:color="auto"/>
        </w:pBdr>
        <w:rPr>
          <w:rFonts w:asciiTheme="minorHAnsi" w:hAnsiTheme="minorHAnsi" w:cstheme="minorHAnsi"/>
          <w:sz w:val="22"/>
          <w:szCs w:val="18"/>
          <w:lang w:val="en-US"/>
        </w:rPr>
      </w:pPr>
    </w:p>
    <w:p w14:paraId="73FF6D8E" w14:textId="77777777" w:rsidR="00121739" w:rsidRDefault="00121739" w:rsidP="00121739">
      <w:pPr>
        <w:rPr>
          <w:rFonts w:asciiTheme="minorHAnsi" w:hAnsiTheme="minorHAnsi" w:cstheme="minorHAnsi"/>
          <w:sz w:val="22"/>
          <w:szCs w:val="18"/>
          <w:lang w:val="en-US"/>
        </w:rPr>
      </w:pPr>
    </w:p>
    <w:p w14:paraId="291ADFBE" w14:textId="77777777" w:rsidR="00121739" w:rsidRDefault="00121739" w:rsidP="00121739">
      <w:pPr>
        <w:pStyle w:val="BodyText2"/>
        <w:spacing w:line="240" w:lineRule="auto"/>
        <w:rPr>
          <w:rFonts w:asciiTheme="minorHAnsi" w:hAnsiTheme="minorHAnsi" w:cstheme="minorHAnsi"/>
          <w:b/>
          <w:szCs w:val="22"/>
        </w:rPr>
      </w:pPr>
      <w:r w:rsidRPr="004D0151">
        <w:rPr>
          <w:rFonts w:asciiTheme="minorHAnsi" w:hAnsiTheme="minorHAnsi" w:cstheme="minorHAnsi"/>
          <w:b/>
          <w:szCs w:val="22"/>
        </w:rPr>
        <w:t>Period</w:t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</w:r>
      <w:r w:rsidRPr="004D0151"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070638F2" w14:textId="77777777" w:rsidR="00121739" w:rsidRDefault="00121739" w:rsidP="00121739">
      <w:pPr>
        <w:pStyle w:val="BodyText2"/>
        <w:spacing w:line="240" w:lineRule="auto"/>
        <w:rPr>
          <w:rFonts w:asciiTheme="minorHAnsi" w:hAnsiTheme="minorHAnsi" w:cstheme="minorHAnsi"/>
          <w:b/>
          <w:szCs w:val="22"/>
        </w:rPr>
      </w:pPr>
      <w:r w:rsidRPr="004D0151">
        <w:rPr>
          <w:rFonts w:asciiTheme="minorHAnsi" w:hAnsiTheme="minorHAnsi" w:cstheme="minorHAnsi"/>
          <w:b/>
          <w:szCs w:val="22"/>
        </w:rPr>
        <w:t>Name of Company</w:t>
      </w:r>
      <w:r w:rsidRPr="004D0151"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 xml:space="preserve">: </w:t>
      </w:r>
    </w:p>
    <w:p w14:paraId="14C342E1" w14:textId="77777777" w:rsidR="00121739" w:rsidRPr="004D0151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Position </w:t>
      </w:r>
      <w:r>
        <w:rPr>
          <w:rFonts w:asciiTheme="minorHAnsi" w:hAnsiTheme="minorHAnsi" w:cstheme="minorHAnsi"/>
          <w:b/>
          <w:szCs w:val="22"/>
        </w:rPr>
        <w:tab/>
        <w:t xml:space="preserve">: </w:t>
      </w:r>
    </w:p>
    <w:p w14:paraId="21E97699" w14:textId="77777777" w:rsidR="00121739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szCs w:val="22"/>
        </w:rPr>
        <w:t>Last Drawn Salary</w:t>
      </w:r>
      <w:r>
        <w:rPr>
          <w:rFonts w:asciiTheme="minorHAnsi" w:hAnsiTheme="minorHAnsi" w:cstheme="minorHAnsi"/>
          <w:szCs w:val="22"/>
        </w:rPr>
        <w:tab/>
        <w:t xml:space="preserve">: </w:t>
      </w:r>
    </w:p>
    <w:p w14:paraId="1477A2A7" w14:textId="77777777" w:rsidR="00121739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Reason for Leaving</w:t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4CA796B1" w14:textId="77777777" w:rsidR="00121739" w:rsidRPr="00611737" w:rsidRDefault="00121739" w:rsidP="00121739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544CDCB7" w14:textId="77777777" w:rsidR="00121739" w:rsidRPr="001141A7" w:rsidRDefault="00121739" w:rsidP="00121739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8"/>
          <w:lang w:val="en-US"/>
        </w:rPr>
      </w:pPr>
      <w:r>
        <w:rPr>
          <w:rFonts w:asciiTheme="minorHAnsi" w:hAnsiTheme="minorHAnsi" w:cstheme="minorHAnsi"/>
          <w:sz w:val="22"/>
          <w:szCs w:val="18"/>
          <w:lang w:val="en-US"/>
        </w:rPr>
        <w:t>Job Responsibilities</w:t>
      </w:r>
      <w:r>
        <w:rPr>
          <w:rFonts w:asciiTheme="minorHAnsi" w:hAnsiTheme="minorHAnsi" w:cstheme="minorHAnsi"/>
          <w:sz w:val="22"/>
          <w:szCs w:val="18"/>
          <w:lang w:val="en-US"/>
        </w:rPr>
        <w:tab/>
        <w:t xml:space="preserve">: </w:t>
      </w:r>
    </w:p>
    <w:p w14:paraId="6BDF36C9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A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aaaa</w:t>
      </w:r>
      <w:proofErr w:type="spellEnd"/>
    </w:p>
    <w:p w14:paraId="6D459D4D" w14:textId="77777777" w:rsidR="0060124D" w:rsidRPr="0060124D" w:rsidRDefault="0060124D" w:rsidP="0060124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B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bbbb</w:t>
      </w:r>
      <w:proofErr w:type="spellEnd"/>
    </w:p>
    <w:p w14:paraId="5ED74370" w14:textId="1A1E7453" w:rsidR="00444D6C" w:rsidRPr="0060124D" w:rsidRDefault="0060124D" w:rsidP="00804BBD">
      <w:pPr>
        <w:pStyle w:val="ListParagraph"/>
        <w:numPr>
          <w:ilvl w:val="0"/>
          <w:numId w:val="418"/>
        </w:numPr>
        <w:autoSpaceDE w:val="0"/>
        <w:autoSpaceDN w:val="0"/>
        <w:adjustRightInd w:val="0"/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</w:pPr>
      <w:proofErr w:type="spellStart"/>
      <w:r w:rsidRPr="0060124D">
        <w:rPr>
          <w:rFonts w:asciiTheme="minorHAnsi" w:eastAsiaTheme="minorEastAsia" w:hAnsiTheme="minorHAnsi" w:cstheme="minorHAnsi"/>
          <w:sz w:val="22"/>
          <w:szCs w:val="18"/>
          <w:lang w:val="en-US" w:eastAsia="zh-CN"/>
        </w:rPr>
        <w:t>C</w:t>
      </w:r>
      <w:r w:rsidRPr="0060124D">
        <w:rPr>
          <w:rFonts w:asciiTheme="minorHAnsi" w:eastAsiaTheme="minorEastAsia" w:hAnsiTheme="minorHAnsi" w:cstheme="minorHAnsi" w:hint="eastAsia"/>
          <w:sz w:val="22"/>
          <w:szCs w:val="18"/>
          <w:lang w:val="en-US" w:eastAsia="zh-CN"/>
        </w:rPr>
        <w:t>ccccc</w:t>
      </w:r>
      <w:proofErr w:type="spellEnd"/>
    </w:p>
    <w:p w14:paraId="402B6B03" w14:textId="77777777" w:rsidR="00444D6C" w:rsidRPr="00804BBD" w:rsidRDefault="00444D6C" w:rsidP="00804BBD">
      <w:pPr>
        <w:rPr>
          <w:rFonts w:asciiTheme="minorHAnsi" w:hAnsiTheme="minorHAnsi" w:cstheme="minorHAnsi"/>
          <w:sz w:val="22"/>
          <w:szCs w:val="18"/>
          <w:lang w:val="en-US"/>
        </w:rPr>
      </w:pPr>
    </w:p>
    <w:p w14:paraId="7BCDC13D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 xml:space="preserve">Education </w:t>
      </w:r>
    </w:p>
    <w:p w14:paraId="79F81BE6" w14:textId="77777777" w:rsidR="00F14CCA" w:rsidRDefault="00F14CCA" w:rsidP="009E2BFE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76C45364" w14:textId="4FFDAC4B" w:rsidR="0039122A" w:rsidRPr="00242D50" w:rsidRDefault="0039122A" w:rsidP="0039122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42D50">
        <w:rPr>
          <w:rFonts w:asciiTheme="minorHAnsi" w:hAnsiTheme="minorHAnsi" w:cstheme="minorHAnsi"/>
          <w:sz w:val="22"/>
          <w:szCs w:val="22"/>
        </w:rPr>
        <w:t>Year</w:t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64C01C43" w14:textId="2ACB3003" w:rsidR="0039122A" w:rsidRPr="004D0151" w:rsidRDefault="0039122A" w:rsidP="0039122A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Name of School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304C361A" w14:textId="5CB51A9F" w:rsidR="0039122A" w:rsidRDefault="0039122A" w:rsidP="003E75BE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Qualification</w:t>
      </w:r>
      <w:r w:rsidRPr="004D0151">
        <w:rPr>
          <w:rFonts w:asciiTheme="minorHAnsi" w:hAnsiTheme="minorHAnsi" w:cstheme="minorHAnsi"/>
          <w:szCs w:val="22"/>
        </w:rPr>
        <w:tab/>
        <w:t>: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575549CF" w14:textId="77777777" w:rsidR="00006F7D" w:rsidRDefault="00006F7D" w:rsidP="00006F7D">
      <w:pPr>
        <w:pStyle w:val="BodyText2"/>
        <w:pBdr>
          <w:bottom w:val="single" w:sz="4" w:space="1" w:color="auto"/>
        </w:pBdr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7AA0222F" w14:textId="77777777" w:rsidR="008245F4" w:rsidRDefault="008245F4" w:rsidP="003E75BE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5F0D79FC" w14:textId="51C7A4D8" w:rsidR="008245F4" w:rsidRPr="00242D50" w:rsidRDefault="008245F4" w:rsidP="008245F4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42D50">
        <w:rPr>
          <w:rFonts w:asciiTheme="minorHAnsi" w:hAnsiTheme="minorHAnsi" w:cstheme="minorHAnsi"/>
          <w:sz w:val="22"/>
          <w:szCs w:val="22"/>
        </w:rPr>
        <w:t>Year</w:t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230D996E" w14:textId="730BC603" w:rsidR="008245F4" w:rsidRPr="004D0151" w:rsidRDefault="008245F4" w:rsidP="008245F4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Name of School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4AE17A70" w14:textId="511E5FDA" w:rsidR="008245F4" w:rsidRDefault="008245F4" w:rsidP="008245F4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Qualification</w:t>
      </w:r>
      <w:r w:rsidRPr="004D0151">
        <w:rPr>
          <w:rFonts w:asciiTheme="minorHAnsi" w:hAnsiTheme="minorHAnsi" w:cstheme="minorHAnsi"/>
          <w:szCs w:val="22"/>
        </w:rPr>
        <w:tab/>
        <w:t>: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79C54AAD" w14:textId="77777777" w:rsidR="00683957" w:rsidRDefault="00683957" w:rsidP="00683957">
      <w:pPr>
        <w:pStyle w:val="BodyText2"/>
        <w:pBdr>
          <w:bottom w:val="single" w:sz="4" w:space="1" w:color="auto"/>
        </w:pBdr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20CED63F" w14:textId="77777777" w:rsidR="00683957" w:rsidRDefault="00683957" w:rsidP="00683957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39FDEB0E" w14:textId="77777777" w:rsidR="00683957" w:rsidRPr="00242D50" w:rsidRDefault="00683957" w:rsidP="00683957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242D50">
        <w:rPr>
          <w:rFonts w:asciiTheme="minorHAnsi" w:hAnsiTheme="minorHAnsi" w:cstheme="minorHAnsi"/>
          <w:sz w:val="22"/>
          <w:szCs w:val="22"/>
        </w:rPr>
        <w:t>Year</w:t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</w:r>
      <w:r w:rsidRPr="00242D50">
        <w:rPr>
          <w:rFonts w:asciiTheme="minorHAnsi" w:hAnsiTheme="minorHAnsi" w:cstheme="minorHAnsi"/>
          <w:sz w:val="22"/>
          <w:szCs w:val="22"/>
        </w:rPr>
        <w:tab/>
        <w:t xml:space="preserve">: </w:t>
      </w:r>
    </w:p>
    <w:p w14:paraId="5D2F4C74" w14:textId="77777777" w:rsidR="00683957" w:rsidRPr="004D0151" w:rsidRDefault="00683957" w:rsidP="00683957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Name of School</w:t>
      </w:r>
      <w:r w:rsidRPr="004D0151">
        <w:rPr>
          <w:rFonts w:asciiTheme="minorHAnsi" w:hAnsiTheme="minorHAnsi" w:cstheme="minorHAnsi"/>
          <w:szCs w:val="22"/>
        </w:rPr>
        <w:tab/>
      </w:r>
      <w:r w:rsidRPr="004D0151">
        <w:rPr>
          <w:rFonts w:asciiTheme="minorHAnsi" w:hAnsiTheme="minorHAnsi" w:cstheme="minorHAnsi"/>
          <w:szCs w:val="22"/>
        </w:rPr>
        <w:tab/>
        <w:t xml:space="preserve">: </w:t>
      </w:r>
    </w:p>
    <w:p w14:paraId="7A94EC35" w14:textId="77777777" w:rsidR="00683957" w:rsidRDefault="00683957" w:rsidP="00683957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  <w:r w:rsidRPr="004D0151">
        <w:rPr>
          <w:rFonts w:asciiTheme="minorHAnsi" w:hAnsiTheme="minorHAnsi" w:cstheme="minorHAnsi"/>
          <w:szCs w:val="22"/>
        </w:rPr>
        <w:t>Qualification</w:t>
      </w:r>
      <w:r w:rsidRPr="004D0151">
        <w:rPr>
          <w:rFonts w:asciiTheme="minorHAnsi" w:hAnsiTheme="minorHAnsi" w:cstheme="minorHAnsi"/>
          <w:szCs w:val="22"/>
        </w:rPr>
        <w:tab/>
        <w:t>:</w:t>
      </w:r>
      <w:r>
        <w:rPr>
          <w:rFonts w:asciiTheme="minorHAnsi" w:hAnsiTheme="minorHAnsi" w:cstheme="minorHAnsi"/>
          <w:szCs w:val="22"/>
        </w:rPr>
        <w:t xml:space="preserve"> </w:t>
      </w:r>
    </w:p>
    <w:p w14:paraId="6A7A8821" w14:textId="77777777" w:rsidR="00683957" w:rsidRDefault="00683957" w:rsidP="008245F4">
      <w:pPr>
        <w:pStyle w:val="BodyText2"/>
        <w:spacing w:line="240" w:lineRule="auto"/>
        <w:ind w:left="2160" w:hanging="2160"/>
        <w:rPr>
          <w:rFonts w:asciiTheme="minorHAnsi" w:hAnsiTheme="minorHAnsi" w:cstheme="minorHAnsi"/>
          <w:szCs w:val="22"/>
        </w:rPr>
      </w:pPr>
    </w:p>
    <w:p w14:paraId="7BD88088" w14:textId="77777777" w:rsidR="00B764CC" w:rsidRDefault="00B764CC" w:rsidP="009E2BFE">
      <w:pPr>
        <w:pStyle w:val="BodyText2"/>
        <w:spacing w:line="240" w:lineRule="auto"/>
        <w:rPr>
          <w:rFonts w:asciiTheme="minorHAnsi" w:hAnsiTheme="minorHAnsi" w:cstheme="minorHAnsi"/>
          <w:szCs w:val="22"/>
        </w:rPr>
      </w:pPr>
    </w:p>
    <w:p w14:paraId="6B8E2BAC" w14:textId="123245D5" w:rsidR="001359F1" w:rsidRPr="004D0151" w:rsidRDefault="001359F1" w:rsidP="001359F1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Skills</w:t>
      </w:r>
    </w:p>
    <w:p w14:paraId="2A5F7B53" w14:textId="5242434B" w:rsidR="00405152" w:rsidRDefault="00405152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</w:p>
    <w:p w14:paraId="20833E2E" w14:textId="77777777" w:rsidR="00683957" w:rsidRDefault="00683957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</w:p>
    <w:p w14:paraId="0B0F0106" w14:textId="77777777" w:rsidR="00683957" w:rsidRDefault="00683957" w:rsidP="009C2316">
      <w:pPr>
        <w:pStyle w:val="BodyText2"/>
        <w:spacing w:line="240" w:lineRule="auto"/>
        <w:rPr>
          <w:rFonts w:asciiTheme="minorHAnsi" w:hAnsiTheme="minorHAnsi" w:cstheme="minorHAnsi"/>
          <w:b/>
          <w:szCs w:val="22"/>
          <w:u w:val="single"/>
        </w:rPr>
      </w:pPr>
    </w:p>
    <w:p w14:paraId="0922BB2E" w14:textId="77777777" w:rsidR="00E57F4D" w:rsidRPr="00273F33" w:rsidRDefault="00E57F4D" w:rsidP="00910450">
      <w:pPr>
        <w:pStyle w:val="BodyText2"/>
        <w:spacing w:line="240" w:lineRule="auto"/>
        <w:rPr>
          <w:rFonts w:asciiTheme="minorHAnsi" w:hAnsiTheme="minorHAnsi" w:cstheme="minorHAnsi"/>
          <w:bCs/>
          <w:szCs w:val="22"/>
        </w:rPr>
      </w:pPr>
    </w:p>
    <w:p w14:paraId="7A44AA42" w14:textId="77777777" w:rsidR="00882DFC" w:rsidRPr="004D0151" w:rsidRDefault="00882DFC" w:rsidP="009C2316">
      <w:pPr>
        <w:shd w:val="clear" w:color="auto" w:fill="0D0D0D" w:themeFill="text1" w:themeFillTint="F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D0151">
        <w:rPr>
          <w:rFonts w:asciiTheme="minorHAnsi" w:hAnsiTheme="minorHAnsi" w:cstheme="minorHAnsi"/>
          <w:b/>
          <w:sz w:val="22"/>
          <w:szCs w:val="22"/>
        </w:rPr>
        <w:t>Languages</w:t>
      </w:r>
    </w:p>
    <w:p w14:paraId="731D0E71" w14:textId="6B164FCF" w:rsidR="00882DFC" w:rsidRDefault="007925F8" w:rsidP="009C2316">
      <w:pPr>
        <w:rPr>
          <w:rFonts w:asciiTheme="minorHAnsi" w:eastAsiaTheme="minorEastAsia" w:hAnsiTheme="minorHAnsi" w:cstheme="minorHAnsi"/>
          <w:sz w:val="22"/>
          <w:szCs w:val="22"/>
          <w:lang w:eastAsia="zh-CN"/>
        </w:rPr>
      </w:pPr>
      <w:r>
        <w:rPr>
          <w:rFonts w:asciiTheme="minorHAnsi" w:eastAsiaTheme="minorEastAsia" w:hAnsiTheme="minorHAnsi" w:cstheme="minorHAnsi" w:hint="eastAsia"/>
          <w:sz w:val="22"/>
          <w:szCs w:val="22"/>
          <w:lang w:eastAsia="zh-CN"/>
        </w:rPr>
        <w:t xml:space="preserve"> </w:t>
      </w:r>
    </w:p>
    <w:p w14:paraId="60E6F664" w14:textId="7702EDA5" w:rsidR="00E04560" w:rsidRPr="00444D6C" w:rsidRDefault="00E04560" w:rsidP="00444D6C">
      <w:pPr>
        <w:rPr>
          <w:rFonts w:asciiTheme="minorHAnsi" w:eastAsiaTheme="minorEastAsia" w:hAnsiTheme="minorHAnsi" w:cstheme="minorHAnsi"/>
          <w:sz w:val="22"/>
          <w:szCs w:val="22"/>
          <w:lang w:eastAsia="zh-CN"/>
        </w:rPr>
      </w:pPr>
    </w:p>
    <w:sectPr w:rsidR="00E04560" w:rsidRPr="00444D6C" w:rsidSect="008B1238">
      <w:headerReference w:type="default" r:id="rId8"/>
      <w:footerReference w:type="default" r:id="rId9"/>
      <w:pgSz w:w="11907" w:h="16839" w:code="9"/>
      <w:pgMar w:top="1985" w:right="709" w:bottom="0" w:left="851" w:header="6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67AF" w14:textId="77777777" w:rsidR="00B958DE" w:rsidRDefault="00B958DE" w:rsidP="00155313">
      <w:r>
        <w:separator/>
      </w:r>
    </w:p>
  </w:endnote>
  <w:endnote w:type="continuationSeparator" w:id="0">
    <w:p w14:paraId="61C00F72" w14:textId="77777777" w:rsidR="00B958DE" w:rsidRDefault="00B958DE" w:rsidP="0015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C730E" w14:textId="77777777" w:rsidR="00396BBD" w:rsidRDefault="00396BBD" w:rsidP="00396BBD">
    <w:pPr>
      <w:pStyle w:val="Header"/>
      <w:pBdr>
        <w:top w:val="single" w:sz="4" w:space="0" w:color="auto"/>
      </w:pBdr>
      <w:tabs>
        <w:tab w:val="left" w:pos="6010"/>
        <w:tab w:val="right" w:pos="10350"/>
      </w:tabs>
      <w:ind w:right="-641" w:hanging="1350"/>
      <w:jc w:val="right"/>
      <w:rPr>
        <w:b/>
        <w:color w:val="000000" w:themeColor="text1"/>
        <w:sz w:val="2"/>
        <w:szCs w:val="2"/>
      </w:rPr>
    </w:pPr>
  </w:p>
  <w:p w14:paraId="339694FD" w14:textId="77777777" w:rsidR="00596F97" w:rsidRPr="00396BBD" w:rsidRDefault="00596F97" w:rsidP="00396BBD">
    <w:pPr>
      <w:pStyle w:val="Header"/>
      <w:pBdr>
        <w:top w:val="single" w:sz="4" w:space="0" w:color="auto"/>
      </w:pBdr>
      <w:tabs>
        <w:tab w:val="left" w:pos="6010"/>
        <w:tab w:val="right" w:pos="10350"/>
      </w:tabs>
      <w:ind w:right="-641" w:hanging="1350"/>
      <w:jc w:val="right"/>
      <w:rPr>
        <w:b/>
        <w:color w:val="000000" w:themeColor="text1"/>
        <w:sz w:val="2"/>
        <w:szCs w:val="2"/>
      </w:rPr>
    </w:pPr>
  </w:p>
  <w:p w14:paraId="2452F476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left="1350" w:right="-215" w:hanging="1350"/>
      <w:rPr>
        <w:b/>
        <w:color w:val="000000" w:themeColor="text1"/>
        <w:sz w:val="20"/>
        <w:szCs w:val="20"/>
      </w:rPr>
    </w:pPr>
    <w:proofErr w:type="spellStart"/>
    <w:r>
      <w:rPr>
        <w:b/>
        <w:color w:val="000000" w:themeColor="text1"/>
        <w:sz w:val="20"/>
        <w:szCs w:val="20"/>
      </w:rPr>
      <w:t>Agensi</w:t>
    </w:r>
    <w:proofErr w:type="spellEnd"/>
    <w:r>
      <w:rPr>
        <w:b/>
        <w:color w:val="000000" w:themeColor="text1"/>
        <w:sz w:val="20"/>
        <w:szCs w:val="20"/>
      </w:rPr>
      <w:t xml:space="preserve"> </w:t>
    </w:r>
    <w:proofErr w:type="spellStart"/>
    <w:r>
      <w:rPr>
        <w:b/>
        <w:color w:val="000000" w:themeColor="text1"/>
        <w:sz w:val="20"/>
        <w:szCs w:val="20"/>
      </w:rPr>
      <w:t>Pekerjaan</w:t>
    </w:r>
    <w:proofErr w:type="spellEnd"/>
    <w:r>
      <w:rPr>
        <w:b/>
        <w:color w:val="000000" w:themeColor="text1"/>
        <w:sz w:val="20"/>
        <w:szCs w:val="20"/>
      </w:rPr>
      <w:t xml:space="preserve"> Sunrise Recruit Sdn. Bhd.</w:t>
    </w:r>
  </w:p>
  <w:p w14:paraId="1D7924EB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right="-215"/>
      <w:rPr>
        <w:color w:val="000000" w:themeColor="text1"/>
        <w:sz w:val="18"/>
        <w:szCs w:val="20"/>
      </w:rPr>
    </w:pPr>
    <w:r>
      <w:rPr>
        <w:color w:val="000000" w:themeColor="text1"/>
        <w:sz w:val="18"/>
        <w:szCs w:val="20"/>
      </w:rPr>
      <w:t>(1271488-H | JTK170B)</w:t>
    </w:r>
  </w:p>
  <w:p w14:paraId="4B89FAE0" w14:textId="77777777" w:rsid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left="1350" w:right="-215" w:hanging="1350"/>
      <w:rPr>
        <w:color w:val="000000" w:themeColor="text1"/>
        <w:sz w:val="18"/>
        <w:szCs w:val="20"/>
      </w:rPr>
    </w:pPr>
    <w:r>
      <w:rPr>
        <w:color w:val="000000" w:themeColor="text1"/>
        <w:sz w:val="18"/>
        <w:szCs w:val="20"/>
      </w:rPr>
      <w:t xml:space="preserve">No 7B, Jalan </w:t>
    </w:r>
    <w:proofErr w:type="spellStart"/>
    <w:r>
      <w:rPr>
        <w:color w:val="000000" w:themeColor="text1"/>
        <w:sz w:val="18"/>
        <w:szCs w:val="20"/>
      </w:rPr>
      <w:t>EkoBotani</w:t>
    </w:r>
    <w:proofErr w:type="spellEnd"/>
    <w:r>
      <w:rPr>
        <w:color w:val="000000" w:themeColor="text1"/>
        <w:sz w:val="18"/>
        <w:szCs w:val="20"/>
      </w:rPr>
      <w:t xml:space="preserve"> 3/5, Taman </w:t>
    </w:r>
    <w:proofErr w:type="spellStart"/>
    <w:r>
      <w:rPr>
        <w:color w:val="000000" w:themeColor="text1"/>
        <w:sz w:val="18"/>
        <w:szCs w:val="20"/>
      </w:rPr>
      <w:t>EkoBotani</w:t>
    </w:r>
    <w:proofErr w:type="spellEnd"/>
    <w:r>
      <w:rPr>
        <w:color w:val="000000" w:themeColor="text1"/>
        <w:sz w:val="18"/>
        <w:szCs w:val="20"/>
      </w:rPr>
      <w:t xml:space="preserve"> 79100 Iskandar Puteri Johor Malaysia</w:t>
    </w:r>
  </w:p>
  <w:p w14:paraId="2490B961" w14:textId="5F247D67" w:rsidR="00076F3B" w:rsidRPr="00076F3B" w:rsidRDefault="00076F3B" w:rsidP="00076F3B">
    <w:pPr>
      <w:pStyle w:val="Header"/>
      <w:tabs>
        <w:tab w:val="left" w:pos="6010"/>
        <w:tab w:val="right" w:pos="10350"/>
      </w:tabs>
      <w:spacing w:line="200" w:lineRule="exact"/>
      <w:ind w:right="-215"/>
      <w:rPr>
        <w:rFonts w:eastAsiaTheme="minorEastAsia"/>
        <w:color w:val="000000" w:themeColor="text1"/>
        <w:sz w:val="18"/>
        <w:szCs w:val="20"/>
        <w:lang w:eastAsia="zh-CN"/>
      </w:rPr>
    </w:pPr>
    <w:r>
      <w:rPr>
        <w:color w:val="000000" w:themeColor="text1"/>
        <w:sz w:val="18"/>
        <w:szCs w:val="20"/>
      </w:rPr>
      <w:t>Tel: +607 585 7735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5734E" w14:textId="77777777" w:rsidR="00B958DE" w:rsidRDefault="00B958DE" w:rsidP="00155313">
      <w:r>
        <w:separator/>
      </w:r>
    </w:p>
  </w:footnote>
  <w:footnote w:type="continuationSeparator" w:id="0">
    <w:p w14:paraId="6FF5E1E4" w14:textId="77777777" w:rsidR="00B958DE" w:rsidRDefault="00B958DE" w:rsidP="00155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6FA0" w14:textId="77777777" w:rsidR="00E8157D" w:rsidRDefault="00E8157D" w:rsidP="00A02C6A">
    <w:pPr>
      <w:pStyle w:val="Header"/>
      <w:tabs>
        <w:tab w:val="clear" w:pos="4680"/>
        <w:tab w:val="clear" w:pos="9360"/>
        <w:tab w:val="left" w:pos="7560"/>
        <w:tab w:val="right" w:pos="9630"/>
      </w:tabs>
      <w:ind w:right="440"/>
    </w:pPr>
    <w:r>
      <w:tab/>
    </w:r>
  </w:p>
  <w:p w14:paraId="51D24D1A" w14:textId="30775139" w:rsidR="00230D7D" w:rsidRDefault="00000000" w:rsidP="00230D7D">
    <w:pPr>
      <w:pStyle w:val="Header"/>
      <w:tabs>
        <w:tab w:val="clear" w:pos="4680"/>
        <w:tab w:val="left" w:pos="5475"/>
      </w:tabs>
      <w:ind w:right="440" w:hanging="1349"/>
    </w:pPr>
    <w:r>
      <w:pict w14:anchorId="540F71AA">
        <v:rect id="_x0000_s1026" style="position:absolute;margin-left:0;margin-top:71.75pt;width:669.8pt;height:1.5pt;z-index:251659264;mso-wrap-distance-left:9.35pt;mso-wrap-distance-right:9.35pt;mso-position-horizontal-relative:page" o:hralign="center" o:allowincell="f" o:hrstd="t" o:hrnoshade="t" o:hr="t" fillcolor="#548dd4 [1951]" stroked="f">
          <w10:wrap type="square" anchorx="page"/>
        </v:rect>
      </w:pict>
    </w:r>
    <w:r w:rsidR="00230D7D">
      <w:tab/>
    </w:r>
    <w:r w:rsidR="00076F3B">
      <w:rPr>
        <w:noProof/>
      </w:rPr>
      <w:drawing>
        <wp:inline distT="0" distB="0" distL="0" distR="0" wp14:anchorId="6C73CBA0" wp14:editId="3157A3C0">
          <wp:extent cx="2362200" cy="885825"/>
          <wp:effectExtent l="0" t="0" r="0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220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30D7D">
      <w:tab/>
    </w:r>
  </w:p>
  <w:p w14:paraId="0BE4C194" w14:textId="023BB533" w:rsidR="009629BD" w:rsidRDefault="009629BD" w:rsidP="009629BD">
    <w:pPr>
      <w:pStyle w:val="Header"/>
      <w:tabs>
        <w:tab w:val="clear" w:pos="4680"/>
        <w:tab w:val="clear" w:pos="9360"/>
        <w:tab w:val="left" w:pos="4485"/>
      </w:tabs>
      <w:ind w:right="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8B94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271AD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B42EE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A9D4E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CD2988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F18EA1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03F35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EF3CA9A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FADD20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1"/>
    <w:multiLevelType w:val="hybridMultilevel"/>
    <w:tmpl w:val="7DEA11B8"/>
    <w:lvl w:ilvl="0" w:tplc="F398D650">
      <w:start w:val="18"/>
      <w:numFmt w:val="bullet"/>
      <w:lvlText w:val="-"/>
      <w:lvlJc w:val="left"/>
      <w:pPr>
        <w:ind w:left="900" w:hanging="360"/>
      </w:pPr>
      <w:rPr>
        <w:rFonts w:ascii="Century Gothic" w:eastAsia="Century Gothic" w:hAnsi="Century Gothic" w:cs="SimSu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2542F1"/>
    <w:multiLevelType w:val="hybridMultilevel"/>
    <w:tmpl w:val="A0824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457088"/>
    <w:multiLevelType w:val="multilevel"/>
    <w:tmpl w:val="E53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11766B"/>
    <w:multiLevelType w:val="hybridMultilevel"/>
    <w:tmpl w:val="5656B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216B58"/>
    <w:multiLevelType w:val="multilevel"/>
    <w:tmpl w:val="A72A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3568FB"/>
    <w:multiLevelType w:val="hybridMultilevel"/>
    <w:tmpl w:val="4656B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B17BF2"/>
    <w:multiLevelType w:val="hybridMultilevel"/>
    <w:tmpl w:val="8232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2B5044A"/>
    <w:multiLevelType w:val="hybridMultilevel"/>
    <w:tmpl w:val="5304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DC5013"/>
    <w:multiLevelType w:val="hybridMultilevel"/>
    <w:tmpl w:val="F0F2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42302D"/>
    <w:multiLevelType w:val="hybridMultilevel"/>
    <w:tmpl w:val="E408C12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5202B4"/>
    <w:multiLevelType w:val="multilevel"/>
    <w:tmpl w:val="A12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7F5AB8"/>
    <w:multiLevelType w:val="hybridMultilevel"/>
    <w:tmpl w:val="0E68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F504D1"/>
    <w:multiLevelType w:val="hybridMultilevel"/>
    <w:tmpl w:val="DC48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590826"/>
    <w:multiLevelType w:val="hybridMultilevel"/>
    <w:tmpl w:val="82B02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E3268"/>
    <w:multiLevelType w:val="hybridMultilevel"/>
    <w:tmpl w:val="1F0C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8177E1"/>
    <w:multiLevelType w:val="multilevel"/>
    <w:tmpl w:val="93F2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DE7B61"/>
    <w:multiLevelType w:val="multilevel"/>
    <w:tmpl w:val="F86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B5EE5"/>
    <w:multiLevelType w:val="multilevel"/>
    <w:tmpl w:val="70E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31054"/>
    <w:multiLevelType w:val="multilevel"/>
    <w:tmpl w:val="33F8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2643DF"/>
    <w:multiLevelType w:val="hybridMultilevel"/>
    <w:tmpl w:val="1540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361F67"/>
    <w:multiLevelType w:val="multilevel"/>
    <w:tmpl w:val="DD5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887569"/>
    <w:multiLevelType w:val="multilevel"/>
    <w:tmpl w:val="3722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BE04CA"/>
    <w:multiLevelType w:val="hybridMultilevel"/>
    <w:tmpl w:val="C7FEF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DD1557"/>
    <w:multiLevelType w:val="hybridMultilevel"/>
    <w:tmpl w:val="D37E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6115FC2"/>
    <w:multiLevelType w:val="hybridMultilevel"/>
    <w:tmpl w:val="4544C01C"/>
    <w:lvl w:ilvl="0" w:tplc="DF7404E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6176178"/>
    <w:multiLevelType w:val="hybridMultilevel"/>
    <w:tmpl w:val="5100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2DDBA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63667F4"/>
    <w:multiLevelType w:val="hybridMultilevel"/>
    <w:tmpl w:val="F61AF656"/>
    <w:lvl w:ilvl="0" w:tplc="0CAED79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6715915"/>
    <w:multiLevelType w:val="hybridMultilevel"/>
    <w:tmpl w:val="9F565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683061E"/>
    <w:multiLevelType w:val="hybridMultilevel"/>
    <w:tmpl w:val="C6AE9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75A2526"/>
    <w:multiLevelType w:val="hybridMultilevel"/>
    <w:tmpl w:val="0ABC0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7B25F60"/>
    <w:multiLevelType w:val="multilevel"/>
    <w:tmpl w:val="4570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C301C9"/>
    <w:multiLevelType w:val="multilevel"/>
    <w:tmpl w:val="3AE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E46CA7"/>
    <w:multiLevelType w:val="hybridMultilevel"/>
    <w:tmpl w:val="00E6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9CC04B8"/>
    <w:multiLevelType w:val="hybridMultilevel"/>
    <w:tmpl w:val="7B42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662505"/>
    <w:multiLevelType w:val="hybridMultilevel"/>
    <w:tmpl w:val="D482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BE39BC"/>
    <w:multiLevelType w:val="multilevel"/>
    <w:tmpl w:val="1DE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1D7866"/>
    <w:multiLevelType w:val="hybridMultilevel"/>
    <w:tmpl w:val="DEB8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D0691E"/>
    <w:multiLevelType w:val="multilevel"/>
    <w:tmpl w:val="F3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D52C4C"/>
    <w:multiLevelType w:val="multilevel"/>
    <w:tmpl w:val="26E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DB7A71"/>
    <w:multiLevelType w:val="multilevel"/>
    <w:tmpl w:val="0352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C4F71DF"/>
    <w:multiLevelType w:val="hybridMultilevel"/>
    <w:tmpl w:val="9E38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C794045"/>
    <w:multiLevelType w:val="multilevel"/>
    <w:tmpl w:val="D36C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A8449D"/>
    <w:multiLevelType w:val="multilevel"/>
    <w:tmpl w:val="18FE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D2071B"/>
    <w:multiLevelType w:val="multilevel"/>
    <w:tmpl w:val="974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970503"/>
    <w:multiLevelType w:val="hybridMultilevel"/>
    <w:tmpl w:val="D3CCBA0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7B40"/>
    <w:multiLevelType w:val="hybridMultilevel"/>
    <w:tmpl w:val="1002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020DA0"/>
    <w:multiLevelType w:val="hybridMultilevel"/>
    <w:tmpl w:val="BDB6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435E0A"/>
    <w:multiLevelType w:val="hybridMultilevel"/>
    <w:tmpl w:val="C0FE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E8C5081"/>
    <w:multiLevelType w:val="hybridMultilevel"/>
    <w:tmpl w:val="52FE5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9C3406"/>
    <w:multiLevelType w:val="hybridMultilevel"/>
    <w:tmpl w:val="312C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CB2CA8"/>
    <w:multiLevelType w:val="hybridMultilevel"/>
    <w:tmpl w:val="E932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37DB9"/>
    <w:multiLevelType w:val="hybridMultilevel"/>
    <w:tmpl w:val="B666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F5444DA"/>
    <w:multiLevelType w:val="hybridMultilevel"/>
    <w:tmpl w:val="1FFC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E034EC"/>
    <w:multiLevelType w:val="multilevel"/>
    <w:tmpl w:val="ECE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FC6F2E"/>
    <w:multiLevelType w:val="hybridMultilevel"/>
    <w:tmpl w:val="6FE2A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195392"/>
    <w:multiLevelType w:val="multilevel"/>
    <w:tmpl w:val="C26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2E5F20"/>
    <w:multiLevelType w:val="hybridMultilevel"/>
    <w:tmpl w:val="145EE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6E73C5"/>
    <w:multiLevelType w:val="hybridMultilevel"/>
    <w:tmpl w:val="33AEE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914CEC"/>
    <w:multiLevelType w:val="multilevel"/>
    <w:tmpl w:val="96B8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0D2757E"/>
    <w:multiLevelType w:val="hybridMultilevel"/>
    <w:tmpl w:val="22EC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FC3E5E"/>
    <w:multiLevelType w:val="multilevel"/>
    <w:tmpl w:val="B74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0104E3"/>
    <w:multiLevelType w:val="hybridMultilevel"/>
    <w:tmpl w:val="54EC68BA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1D844E9"/>
    <w:multiLevelType w:val="hybridMultilevel"/>
    <w:tmpl w:val="C20A8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44492"/>
    <w:multiLevelType w:val="hybridMultilevel"/>
    <w:tmpl w:val="8C620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C54394"/>
    <w:multiLevelType w:val="hybridMultilevel"/>
    <w:tmpl w:val="6A5A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DA7018"/>
    <w:multiLevelType w:val="hybridMultilevel"/>
    <w:tmpl w:val="1F3A7500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9B6718"/>
    <w:multiLevelType w:val="hybridMultilevel"/>
    <w:tmpl w:val="EA266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A3755E"/>
    <w:multiLevelType w:val="hybridMultilevel"/>
    <w:tmpl w:val="DD6E5BC2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8B55DA"/>
    <w:multiLevelType w:val="multilevel"/>
    <w:tmpl w:val="827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5440E3B"/>
    <w:multiLevelType w:val="hybridMultilevel"/>
    <w:tmpl w:val="29808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58D0887"/>
    <w:multiLevelType w:val="hybridMultilevel"/>
    <w:tmpl w:val="514E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5D5427D"/>
    <w:multiLevelType w:val="multilevel"/>
    <w:tmpl w:val="F58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F445AF"/>
    <w:multiLevelType w:val="hybridMultilevel"/>
    <w:tmpl w:val="18665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71129FC"/>
    <w:multiLevelType w:val="hybridMultilevel"/>
    <w:tmpl w:val="A92C8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7623CDE"/>
    <w:multiLevelType w:val="hybridMultilevel"/>
    <w:tmpl w:val="C51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7DC1532"/>
    <w:multiLevelType w:val="multilevel"/>
    <w:tmpl w:val="8E60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E0333E"/>
    <w:multiLevelType w:val="hybridMultilevel"/>
    <w:tmpl w:val="2F7AE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84C414A"/>
    <w:multiLevelType w:val="multilevel"/>
    <w:tmpl w:val="EB6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8580CE6"/>
    <w:multiLevelType w:val="hybridMultilevel"/>
    <w:tmpl w:val="F8F2E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93540D7"/>
    <w:multiLevelType w:val="hybridMultilevel"/>
    <w:tmpl w:val="8078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9784361"/>
    <w:multiLevelType w:val="hybridMultilevel"/>
    <w:tmpl w:val="5A7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A7C4352"/>
    <w:multiLevelType w:val="hybridMultilevel"/>
    <w:tmpl w:val="2574571E"/>
    <w:lvl w:ilvl="0" w:tplc="C7323F7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AB0E9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1AF30624"/>
    <w:multiLevelType w:val="hybridMultilevel"/>
    <w:tmpl w:val="792E4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BB105D8"/>
    <w:multiLevelType w:val="hybridMultilevel"/>
    <w:tmpl w:val="D8664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C41275E"/>
    <w:multiLevelType w:val="hybridMultilevel"/>
    <w:tmpl w:val="FD8A1EF0"/>
    <w:lvl w:ilvl="0" w:tplc="37D43ADC">
      <w:numFmt w:val="bullet"/>
      <w:lvlText w:val="•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5" w15:restartNumberingAfterBreak="0">
    <w:nsid w:val="1CFB7699"/>
    <w:multiLevelType w:val="multilevel"/>
    <w:tmpl w:val="1D82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B0976"/>
    <w:multiLevelType w:val="hybridMultilevel"/>
    <w:tmpl w:val="3750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D433B26"/>
    <w:multiLevelType w:val="hybridMultilevel"/>
    <w:tmpl w:val="A4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D6848AA"/>
    <w:multiLevelType w:val="hybridMultilevel"/>
    <w:tmpl w:val="BFFEF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DD104F5"/>
    <w:multiLevelType w:val="hybridMultilevel"/>
    <w:tmpl w:val="CE0A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E1B325A"/>
    <w:multiLevelType w:val="multilevel"/>
    <w:tmpl w:val="E4C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E6D6358"/>
    <w:multiLevelType w:val="multilevel"/>
    <w:tmpl w:val="C15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ED2062"/>
    <w:multiLevelType w:val="hybridMultilevel"/>
    <w:tmpl w:val="FDDA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F5372FB"/>
    <w:multiLevelType w:val="multilevel"/>
    <w:tmpl w:val="91E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9C6851"/>
    <w:multiLevelType w:val="hybridMultilevel"/>
    <w:tmpl w:val="4E0E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FA237AA"/>
    <w:multiLevelType w:val="hybridMultilevel"/>
    <w:tmpl w:val="7ED04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FC20F44"/>
    <w:multiLevelType w:val="multilevel"/>
    <w:tmpl w:val="B5D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FD32AC5"/>
    <w:multiLevelType w:val="hybridMultilevel"/>
    <w:tmpl w:val="28E4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0440EFF"/>
    <w:multiLevelType w:val="hybridMultilevel"/>
    <w:tmpl w:val="EAA2F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1113366"/>
    <w:multiLevelType w:val="multilevel"/>
    <w:tmpl w:val="2102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EB7306"/>
    <w:multiLevelType w:val="hybridMultilevel"/>
    <w:tmpl w:val="F850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26401EE"/>
    <w:multiLevelType w:val="hybridMultilevel"/>
    <w:tmpl w:val="96D6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83760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34135C5"/>
    <w:multiLevelType w:val="hybridMultilevel"/>
    <w:tmpl w:val="00122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3E66C22"/>
    <w:multiLevelType w:val="hybridMultilevel"/>
    <w:tmpl w:val="207ED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44231B9"/>
    <w:multiLevelType w:val="hybridMultilevel"/>
    <w:tmpl w:val="7C289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48212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6" w15:restartNumberingAfterBreak="0">
    <w:nsid w:val="24D9644A"/>
    <w:multiLevelType w:val="hybridMultilevel"/>
    <w:tmpl w:val="4D2C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5432648"/>
    <w:multiLevelType w:val="hybridMultilevel"/>
    <w:tmpl w:val="9514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5E04159"/>
    <w:multiLevelType w:val="hybridMultilevel"/>
    <w:tmpl w:val="5E266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60E0FA2"/>
    <w:multiLevelType w:val="hybridMultilevel"/>
    <w:tmpl w:val="BAB89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636314C"/>
    <w:multiLevelType w:val="hybridMultilevel"/>
    <w:tmpl w:val="C9F40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654163A"/>
    <w:multiLevelType w:val="hybridMultilevel"/>
    <w:tmpl w:val="EA5A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6DE4153"/>
    <w:multiLevelType w:val="multilevel"/>
    <w:tmpl w:val="BA34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1B6D8E"/>
    <w:multiLevelType w:val="multilevel"/>
    <w:tmpl w:val="733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737200D"/>
    <w:multiLevelType w:val="hybridMultilevel"/>
    <w:tmpl w:val="A69E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7552B62"/>
    <w:multiLevelType w:val="hybridMultilevel"/>
    <w:tmpl w:val="0A20E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7553115"/>
    <w:multiLevelType w:val="multilevel"/>
    <w:tmpl w:val="4BB2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9F2892"/>
    <w:multiLevelType w:val="multilevel"/>
    <w:tmpl w:val="306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AC33C6"/>
    <w:multiLevelType w:val="multilevel"/>
    <w:tmpl w:val="ED5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BC02DD"/>
    <w:multiLevelType w:val="multilevel"/>
    <w:tmpl w:val="F6F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EA6ADF"/>
    <w:multiLevelType w:val="hybridMultilevel"/>
    <w:tmpl w:val="59243F10"/>
    <w:lvl w:ilvl="0" w:tplc="5A865842">
      <w:numFmt w:val="bullet"/>
      <w:lvlText w:val="•"/>
      <w:lvlJc w:val="left"/>
      <w:pPr>
        <w:ind w:left="1080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288D6905"/>
    <w:multiLevelType w:val="hybridMultilevel"/>
    <w:tmpl w:val="770C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8B31CCE"/>
    <w:multiLevelType w:val="multilevel"/>
    <w:tmpl w:val="71E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1C5677"/>
    <w:multiLevelType w:val="hybridMultilevel"/>
    <w:tmpl w:val="C074D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9CC3672"/>
    <w:multiLevelType w:val="hybridMultilevel"/>
    <w:tmpl w:val="BF98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A0247DD"/>
    <w:multiLevelType w:val="multilevel"/>
    <w:tmpl w:val="7EFC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651420"/>
    <w:multiLevelType w:val="multilevel"/>
    <w:tmpl w:val="6AAE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A234E7"/>
    <w:multiLevelType w:val="multilevel"/>
    <w:tmpl w:val="A0F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A711E8"/>
    <w:multiLevelType w:val="hybridMultilevel"/>
    <w:tmpl w:val="28BE6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ACB7954"/>
    <w:multiLevelType w:val="hybridMultilevel"/>
    <w:tmpl w:val="CFC0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B702D59"/>
    <w:multiLevelType w:val="multilevel"/>
    <w:tmpl w:val="F4A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A471E1"/>
    <w:multiLevelType w:val="hybridMultilevel"/>
    <w:tmpl w:val="2D9A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E8934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BE120C7"/>
    <w:multiLevelType w:val="hybridMultilevel"/>
    <w:tmpl w:val="27C28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C7245D3"/>
    <w:multiLevelType w:val="hybridMultilevel"/>
    <w:tmpl w:val="FD543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CDB1871"/>
    <w:multiLevelType w:val="hybridMultilevel"/>
    <w:tmpl w:val="B70C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CF3158C"/>
    <w:multiLevelType w:val="hybridMultilevel"/>
    <w:tmpl w:val="A566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D072004"/>
    <w:multiLevelType w:val="multilevel"/>
    <w:tmpl w:val="06F4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415CE5"/>
    <w:multiLevelType w:val="multilevel"/>
    <w:tmpl w:val="2F8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5D0561"/>
    <w:multiLevelType w:val="multilevel"/>
    <w:tmpl w:val="1CE8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BA66ED"/>
    <w:multiLevelType w:val="hybridMultilevel"/>
    <w:tmpl w:val="C8F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E576ED6"/>
    <w:multiLevelType w:val="multilevel"/>
    <w:tmpl w:val="AE2A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6A561F"/>
    <w:multiLevelType w:val="hybridMultilevel"/>
    <w:tmpl w:val="F020A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E6E70DB"/>
    <w:multiLevelType w:val="multilevel"/>
    <w:tmpl w:val="BE4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F8B1FD8"/>
    <w:multiLevelType w:val="hybridMultilevel"/>
    <w:tmpl w:val="A848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FE6448B"/>
    <w:multiLevelType w:val="multilevel"/>
    <w:tmpl w:val="7C2C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FF2268D"/>
    <w:multiLevelType w:val="hybridMultilevel"/>
    <w:tmpl w:val="6C24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0347EEC"/>
    <w:multiLevelType w:val="hybridMultilevel"/>
    <w:tmpl w:val="CBD06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1012DDD"/>
    <w:multiLevelType w:val="multilevel"/>
    <w:tmpl w:val="60C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2214F5"/>
    <w:multiLevelType w:val="hybridMultilevel"/>
    <w:tmpl w:val="4FEA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319A3106"/>
    <w:multiLevelType w:val="hybridMultilevel"/>
    <w:tmpl w:val="BC00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2245AD7"/>
    <w:multiLevelType w:val="multilevel"/>
    <w:tmpl w:val="7CD8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496064"/>
    <w:multiLevelType w:val="multilevel"/>
    <w:tmpl w:val="4E02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726F6F"/>
    <w:multiLevelType w:val="hybridMultilevel"/>
    <w:tmpl w:val="926CA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33523CA"/>
    <w:multiLevelType w:val="multilevel"/>
    <w:tmpl w:val="7FD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3852334"/>
    <w:multiLevelType w:val="hybridMultilevel"/>
    <w:tmpl w:val="73D43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3FC1308"/>
    <w:multiLevelType w:val="hybridMultilevel"/>
    <w:tmpl w:val="323CA2B6"/>
    <w:lvl w:ilvl="0" w:tplc="F5D0EBA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4E26F70"/>
    <w:multiLevelType w:val="multilevel"/>
    <w:tmpl w:val="F82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54F4665"/>
    <w:multiLevelType w:val="multilevel"/>
    <w:tmpl w:val="955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59D1418"/>
    <w:multiLevelType w:val="hybridMultilevel"/>
    <w:tmpl w:val="0EC4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5D59AB"/>
    <w:multiLevelType w:val="hybridMultilevel"/>
    <w:tmpl w:val="01B25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D008F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76B44C8"/>
    <w:multiLevelType w:val="multilevel"/>
    <w:tmpl w:val="C76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7E171F0"/>
    <w:multiLevelType w:val="multilevel"/>
    <w:tmpl w:val="8C9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81A6CFF"/>
    <w:multiLevelType w:val="hybridMultilevel"/>
    <w:tmpl w:val="673AA918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846A21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4" w15:restartNumberingAfterBreak="0">
    <w:nsid w:val="386C5055"/>
    <w:multiLevelType w:val="hybridMultilevel"/>
    <w:tmpl w:val="3A960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A6F79D7"/>
    <w:multiLevelType w:val="hybridMultilevel"/>
    <w:tmpl w:val="E5160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ACB3C47"/>
    <w:multiLevelType w:val="multilevel"/>
    <w:tmpl w:val="5FA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AE110EF"/>
    <w:multiLevelType w:val="multilevel"/>
    <w:tmpl w:val="CC6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F32942"/>
    <w:multiLevelType w:val="hybridMultilevel"/>
    <w:tmpl w:val="F4EA574A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3B417B0E"/>
    <w:multiLevelType w:val="multilevel"/>
    <w:tmpl w:val="2E3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B696E33"/>
    <w:multiLevelType w:val="multilevel"/>
    <w:tmpl w:val="CCAA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9033DE"/>
    <w:multiLevelType w:val="hybridMultilevel"/>
    <w:tmpl w:val="2B8C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CD046E7"/>
    <w:multiLevelType w:val="hybridMultilevel"/>
    <w:tmpl w:val="A61AD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D715A6F"/>
    <w:multiLevelType w:val="hybridMultilevel"/>
    <w:tmpl w:val="2F28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DB50AD1"/>
    <w:multiLevelType w:val="multilevel"/>
    <w:tmpl w:val="6DD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DDF571C"/>
    <w:multiLevelType w:val="hybridMultilevel"/>
    <w:tmpl w:val="282EB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E3E2357"/>
    <w:multiLevelType w:val="hybridMultilevel"/>
    <w:tmpl w:val="1DD024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E7F3DCD"/>
    <w:multiLevelType w:val="multilevel"/>
    <w:tmpl w:val="3A6E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E9D53CC"/>
    <w:multiLevelType w:val="hybridMultilevel"/>
    <w:tmpl w:val="CA2476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ED4109C"/>
    <w:multiLevelType w:val="hybridMultilevel"/>
    <w:tmpl w:val="B7DE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FA13C61"/>
    <w:multiLevelType w:val="multilevel"/>
    <w:tmpl w:val="18B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FFA2B0F"/>
    <w:multiLevelType w:val="hybridMultilevel"/>
    <w:tmpl w:val="1B585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0024391"/>
    <w:multiLevelType w:val="multilevel"/>
    <w:tmpl w:val="BAA2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0041465"/>
    <w:multiLevelType w:val="multilevel"/>
    <w:tmpl w:val="21D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04C73B7"/>
    <w:multiLevelType w:val="multilevel"/>
    <w:tmpl w:val="0E6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7168D3"/>
    <w:multiLevelType w:val="hybridMultilevel"/>
    <w:tmpl w:val="7D2ED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0996EA0"/>
    <w:multiLevelType w:val="multilevel"/>
    <w:tmpl w:val="9A28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0FA0800"/>
    <w:multiLevelType w:val="hybridMultilevel"/>
    <w:tmpl w:val="2508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11E50A5"/>
    <w:multiLevelType w:val="hybridMultilevel"/>
    <w:tmpl w:val="0284F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13F3EF2"/>
    <w:multiLevelType w:val="hybridMultilevel"/>
    <w:tmpl w:val="1996F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1A92766"/>
    <w:multiLevelType w:val="hybridMultilevel"/>
    <w:tmpl w:val="3958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1EC4C5D"/>
    <w:multiLevelType w:val="multilevel"/>
    <w:tmpl w:val="C22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20D2602"/>
    <w:multiLevelType w:val="multilevel"/>
    <w:tmpl w:val="BB7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916DED"/>
    <w:multiLevelType w:val="hybridMultilevel"/>
    <w:tmpl w:val="E4FC1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2BC6A85"/>
    <w:multiLevelType w:val="multilevel"/>
    <w:tmpl w:val="5DF0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3055AF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6" w15:restartNumberingAfterBreak="0">
    <w:nsid w:val="43111FA8"/>
    <w:multiLevelType w:val="multilevel"/>
    <w:tmpl w:val="6FB0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3A8432B"/>
    <w:multiLevelType w:val="multilevel"/>
    <w:tmpl w:val="F32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3EC6B39"/>
    <w:multiLevelType w:val="hybridMultilevel"/>
    <w:tmpl w:val="85DA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42173DF"/>
    <w:multiLevelType w:val="multilevel"/>
    <w:tmpl w:val="F386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44A0B9D"/>
    <w:multiLevelType w:val="hybridMultilevel"/>
    <w:tmpl w:val="4FD05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48EDB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2" w15:restartNumberingAfterBreak="0">
    <w:nsid w:val="44C3256F"/>
    <w:multiLevelType w:val="multilevel"/>
    <w:tmpl w:val="8936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4D69A8"/>
    <w:multiLevelType w:val="multilevel"/>
    <w:tmpl w:val="4EF0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5AD4A9F"/>
    <w:multiLevelType w:val="hybridMultilevel"/>
    <w:tmpl w:val="D402E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5C72192"/>
    <w:multiLevelType w:val="hybridMultilevel"/>
    <w:tmpl w:val="0FCA2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45D23C4C"/>
    <w:multiLevelType w:val="hybridMultilevel"/>
    <w:tmpl w:val="C2CED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5DD0415"/>
    <w:multiLevelType w:val="hybridMultilevel"/>
    <w:tmpl w:val="88BE5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5DD6AC3"/>
    <w:multiLevelType w:val="hybridMultilevel"/>
    <w:tmpl w:val="EBFA8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5DF4952"/>
    <w:multiLevelType w:val="multilevel"/>
    <w:tmpl w:val="4044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66F636E"/>
    <w:multiLevelType w:val="hybridMultilevel"/>
    <w:tmpl w:val="873E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6A8712F"/>
    <w:multiLevelType w:val="hybridMultilevel"/>
    <w:tmpl w:val="C82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6AD2178"/>
    <w:multiLevelType w:val="hybridMultilevel"/>
    <w:tmpl w:val="68089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6D930A6"/>
    <w:multiLevelType w:val="hybridMultilevel"/>
    <w:tmpl w:val="096E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7280728"/>
    <w:multiLevelType w:val="hybridMultilevel"/>
    <w:tmpl w:val="F580FB2C"/>
    <w:lvl w:ilvl="0" w:tplc="7040C56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7375DB5"/>
    <w:multiLevelType w:val="multilevel"/>
    <w:tmpl w:val="7EA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6F3753"/>
    <w:multiLevelType w:val="hybridMultilevel"/>
    <w:tmpl w:val="62C6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7A559CF"/>
    <w:multiLevelType w:val="hybridMultilevel"/>
    <w:tmpl w:val="5E5ECC5C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7A71678"/>
    <w:multiLevelType w:val="hybridMultilevel"/>
    <w:tmpl w:val="40D2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7B53D98"/>
    <w:multiLevelType w:val="hybridMultilevel"/>
    <w:tmpl w:val="4B2EB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8227108"/>
    <w:multiLevelType w:val="hybridMultilevel"/>
    <w:tmpl w:val="0DD27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8411AA8"/>
    <w:multiLevelType w:val="hybridMultilevel"/>
    <w:tmpl w:val="ABAA4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84B3612"/>
    <w:multiLevelType w:val="hybridMultilevel"/>
    <w:tmpl w:val="12C8F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8536EB0"/>
    <w:multiLevelType w:val="hybridMultilevel"/>
    <w:tmpl w:val="2A34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87323D4"/>
    <w:multiLevelType w:val="multilevel"/>
    <w:tmpl w:val="45A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7B5298"/>
    <w:multiLevelType w:val="hybridMultilevel"/>
    <w:tmpl w:val="9448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8A23491"/>
    <w:multiLevelType w:val="hybridMultilevel"/>
    <w:tmpl w:val="AF480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928513B"/>
    <w:multiLevelType w:val="hybridMultilevel"/>
    <w:tmpl w:val="117C1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92B3196"/>
    <w:multiLevelType w:val="hybridMultilevel"/>
    <w:tmpl w:val="4DBA3242"/>
    <w:lvl w:ilvl="0" w:tplc="56C07502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9382C22"/>
    <w:multiLevelType w:val="hybridMultilevel"/>
    <w:tmpl w:val="BED46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94778CF"/>
    <w:multiLevelType w:val="multilevel"/>
    <w:tmpl w:val="043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97E1DD1"/>
    <w:multiLevelType w:val="multilevel"/>
    <w:tmpl w:val="2D0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9B90CE7"/>
    <w:multiLevelType w:val="multilevel"/>
    <w:tmpl w:val="45180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9BD2275"/>
    <w:multiLevelType w:val="hybridMultilevel"/>
    <w:tmpl w:val="12129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A8463AC"/>
    <w:multiLevelType w:val="hybridMultilevel"/>
    <w:tmpl w:val="00867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A8D34C4"/>
    <w:multiLevelType w:val="hybridMultilevel"/>
    <w:tmpl w:val="FD7C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ADD3C05"/>
    <w:multiLevelType w:val="hybridMultilevel"/>
    <w:tmpl w:val="AC4E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B2A5042"/>
    <w:multiLevelType w:val="hybridMultilevel"/>
    <w:tmpl w:val="64941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C4B0FCA"/>
    <w:multiLevelType w:val="multilevel"/>
    <w:tmpl w:val="E9E0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CA05193"/>
    <w:multiLevelType w:val="hybridMultilevel"/>
    <w:tmpl w:val="829E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D9C15EC"/>
    <w:multiLevelType w:val="multilevel"/>
    <w:tmpl w:val="4C30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DE34AF1"/>
    <w:multiLevelType w:val="hybridMultilevel"/>
    <w:tmpl w:val="AB103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E4A27E5"/>
    <w:multiLevelType w:val="hybridMultilevel"/>
    <w:tmpl w:val="6110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E7941E2"/>
    <w:multiLevelType w:val="hybridMultilevel"/>
    <w:tmpl w:val="80E2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E9C0A26"/>
    <w:multiLevelType w:val="multilevel"/>
    <w:tmpl w:val="195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EB53A61"/>
    <w:multiLevelType w:val="multilevel"/>
    <w:tmpl w:val="991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EB660FB"/>
    <w:multiLevelType w:val="multilevel"/>
    <w:tmpl w:val="7F3A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ED04793"/>
    <w:multiLevelType w:val="hybridMultilevel"/>
    <w:tmpl w:val="297A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EFD7732"/>
    <w:multiLevelType w:val="hybridMultilevel"/>
    <w:tmpl w:val="131C8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F0C376B"/>
    <w:multiLevelType w:val="hybridMultilevel"/>
    <w:tmpl w:val="A1C8EEC2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F8911AB"/>
    <w:multiLevelType w:val="hybridMultilevel"/>
    <w:tmpl w:val="E71E2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FA82AAB"/>
    <w:multiLevelType w:val="hybridMultilevel"/>
    <w:tmpl w:val="54B8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0021289"/>
    <w:multiLevelType w:val="hybridMultilevel"/>
    <w:tmpl w:val="70363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50F938C5"/>
    <w:multiLevelType w:val="hybridMultilevel"/>
    <w:tmpl w:val="2F3E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1574F27"/>
    <w:multiLevelType w:val="hybridMultilevel"/>
    <w:tmpl w:val="AEEE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1A62692"/>
    <w:multiLevelType w:val="multilevel"/>
    <w:tmpl w:val="CCE0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21B1BB9"/>
    <w:multiLevelType w:val="hybridMultilevel"/>
    <w:tmpl w:val="8D849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5260732C"/>
    <w:multiLevelType w:val="multilevel"/>
    <w:tmpl w:val="858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3E829B5"/>
    <w:multiLevelType w:val="multilevel"/>
    <w:tmpl w:val="6F64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3FD5132"/>
    <w:multiLevelType w:val="multilevel"/>
    <w:tmpl w:val="7C26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050598"/>
    <w:multiLevelType w:val="hybridMultilevel"/>
    <w:tmpl w:val="EB082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54FB602B"/>
    <w:multiLevelType w:val="multilevel"/>
    <w:tmpl w:val="56D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5253EAA"/>
    <w:multiLevelType w:val="hybridMultilevel"/>
    <w:tmpl w:val="9640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5282EA2"/>
    <w:multiLevelType w:val="multilevel"/>
    <w:tmpl w:val="88B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53B6FB0"/>
    <w:multiLevelType w:val="hybridMultilevel"/>
    <w:tmpl w:val="1D603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55C6C5A"/>
    <w:multiLevelType w:val="multilevel"/>
    <w:tmpl w:val="29E2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59D2593"/>
    <w:multiLevelType w:val="hybridMultilevel"/>
    <w:tmpl w:val="72B29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5E627AC"/>
    <w:multiLevelType w:val="hybridMultilevel"/>
    <w:tmpl w:val="3ADA4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5EE63A6"/>
    <w:multiLevelType w:val="multilevel"/>
    <w:tmpl w:val="66D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03712B"/>
    <w:multiLevelType w:val="multilevel"/>
    <w:tmpl w:val="7DD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6147AE7"/>
    <w:multiLevelType w:val="multilevel"/>
    <w:tmpl w:val="7B3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6221EDC"/>
    <w:multiLevelType w:val="multilevel"/>
    <w:tmpl w:val="2A3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6704339"/>
    <w:multiLevelType w:val="hybridMultilevel"/>
    <w:tmpl w:val="62EED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69D0C6C"/>
    <w:multiLevelType w:val="hybridMultilevel"/>
    <w:tmpl w:val="84D09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74F36D6"/>
    <w:multiLevelType w:val="hybridMultilevel"/>
    <w:tmpl w:val="D090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7D96E40"/>
    <w:multiLevelType w:val="hybridMultilevel"/>
    <w:tmpl w:val="BFB0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8784B81"/>
    <w:multiLevelType w:val="hybridMultilevel"/>
    <w:tmpl w:val="998AC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8AC19F8"/>
    <w:multiLevelType w:val="hybridMultilevel"/>
    <w:tmpl w:val="EF34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950158C"/>
    <w:multiLevelType w:val="hybridMultilevel"/>
    <w:tmpl w:val="6F20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C7512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A74555B"/>
    <w:multiLevelType w:val="hybridMultilevel"/>
    <w:tmpl w:val="86EEF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A926425"/>
    <w:multiLevelType w:val="hybridMultilevel"/>
    <w:tmpl w:val="DFBA6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AE55520"/>
    <w:multiLevelType w:val="multilevel"/>
    <w:tmpl w:val="FB7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EC46AE"/>
    <w:multiLevelType w:val="hybridMultilevel"/>
    <w:tmpl w:val="7DD4C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B4E7E12"/>
    <w:multiLevelType w:val="hybridMultilevel"/>
    <w:tmpl w:val="B27CB92E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B867062"/>
    <w:multiLevelType w:val="hybridMultilevel"/>
    <w:tmpl w:val="7CEE3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BB20FED"/>
    <w:multiLevelType w:val="multilevel"/>
    <w:tmpl w:val="613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C127605"/>
    <w:multiLevelType w:val="hybridMultilevel"/>
    <w:tmpl w:val="CE08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C79540D"/>
    <w:multiLevelType w:val="multilevel"/>
    <w:tmpl w:val="65E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DF720EC"/>
    <w:multiLevelType w:val="hybridMultilevel"/>
    <w:tmpl w:val="7B9A2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E4E2730"/>
    <w:multiLevelType w:val="multilevel"/>
    <w:tmpl w:val="4F3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510A86"/>
    <w:multiLevelType w:val="hybridMultilevel"/>
    <w:tmpl w:val="E7184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F615A69"/>
    <w:multiLevelType w:val="hybridMultilevel"/>
    <w:tmpl w:val="656E9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F77180D"/>
    <w:multiLevelType w:val="hybridMultilevel"/>
    <w:tmpl w:val="D38C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FA055DA"/>
    <w:multiLevelType w:val="hybridMultilevel"/>
    <w:tmpl w:val="B03697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FC00731"/>
    <w:multiLevelType w:val="hybridMultilevel"/>
    <w:tmpl w:val="2C7C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04511A9"/>
    <w:multiLevelType w:val="multilevel"/>
    <w:tmpl w:val="4C0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710C91"/>
    <w:multiLevelType w:val="hybridMultilevel"/>
    <w:tmpl w:val="8C5C1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0833E65"/>
    <w:multiLevelType w:val="hybridMultilevel"/>
    <w:tmpl w:val="EFB81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0DB080B"/>
    <w:multiLevelType w:val="hybridMultilevel"/>
    <w:tmpl w:val="904C5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60EA421A"/>
    <w:multiLevelType w:val="hybridMultilevel"/>
    <w:tmpl w:val="46189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102462B"/>
    <w:multiLevelType w:val="hybridMultilevel"/>
    <w:tmpl w:val="661C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12A4507"/>
    <w:multiLevelType w:val="hybridMultilevel"/>
    <w:tmpl w:val="D1B6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13C7FDF"/>
    <w:multiLevelType w:val="hybridMultilevel"/>
    <w:tmpl w:val="C0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1635219"/>
    <w:multiLevelType w:val="hybridMultilevel"/>
    <w:tmpl w:val="A07EB3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18A4017"/>
    <w:multiLevelType w:val="hybridMultilevel"/>
    <w:tmpl w:val="DA4A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2174F2B"/>
    <w:multiLevelType w:val="multilevel"/>
    <w:tmpl w:val="E98C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2261DD0"/>
    <w:multiLevelType w:val="hybridMultilevel"/>
    <w:tmpl w:val="E904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62907FD1"/>
    <w:multiLevelType w:val="multilevel"/>
    <w:tmpl w:val="9D4C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C311A5"/>
    <w:multiLevelType w:val="hybridMultilevel"/>
    <w:tmpl w:val="3A2AA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62C60B43"/>
    <w:multiLevelType w:val="hybridMultilevel"/>
    <w:tmpl w:val="8504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2FD5CB3"/>
    <w:multiLevelType w:val="multilevel"/>
    <w:tmpl w:val="084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3032D04"/>
    <w:multiLevelType w:val="hybridMultilevel"/>
    <w:tmpl w:val="B364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3D82FCD"/>
    <w:multiLevelType w:val="multilevel"/>
    <w:tmpl w:val="2F6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3F21519"/>
    <w:multiLevelType w:val="hybridMultilevel"/>
    <w:tmpl w:val="3F16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50F3FE5"/>
    <w:multiLevelType w:val="hybridMultilevel"/>
    <w:tmpl w:val="EA346D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535006C"/>
    <w:multiLevelType w:val="multilevel"/>
    <w:tmpl w:val="D10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C33F3C"/>
    <w:multiLevelType w:val="hybridMultilevel"/>
    <w:tmpl w:val="4572AD00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5DE4794"/>
    <w:multiLevelType w:val="hybridMultilevel"/>
    <w:tmpl w:val="6770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6034F85"/>
    <w:multiLevelType w:val="hybridMultilevel"/>
    <w:tmpl w:val="E5568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6035925"/>
    <w:multiLevelType w:val="hybridMultilevel"/>
    <w:tmpl w:val="E3E2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67B5483"/>
    <w:multiLevelType w:val="multilevel"/>
    <w:tmpl w:val="C9F6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67E3A8A"/>
    <w:multiLevelType w:val="hybridMultilevel"/>
    <w:tmpl w:val="E7A2F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66D83B5A"/>
    <w:multiLevelType w:val="multilevel"/>
    <w:tmpl w:val="742C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6EF2D6F"/>
    <w:multiLevelType w:val="multilevel"/>
    <w:tmpl w:val="757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6F470F9"/>
    <w:multiLevelType w:val="multilevel"/>
    <w:tmpl w:val="8218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70A25DE"/>
    <w:multiLevelType w:val="multilevel"/>
    <w:tmpl w:val="02D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7951E89"/>
    <w:multiLevelType w:val="hybridMultilevel"/>
    <w:tmpl w:val="57B41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7A0375D"/>
    <w:multiLevelType w:val="hybridMultilevel"/>
    <w:tmpl w:val="35D2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82E0739"/>
    <w:multiLevelType w:val="multilevel"/>
    <w:tmpl w:val="973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8357C4D"/>
    <w:multiLevelType w:val="multilevel"/>
    <w:tmpl w:val="BF0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8751D5D"/>
    <w:multiLevelType w:val="multilevel"/>
    <w:tmpl w:val="4C20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7F2E5C"/>
    <w:multiLevelType w:val="multilevel"/>
    <w:tmpl w:val="93E8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8BF26F1"/>
    <w:multiLevelType w:val="multilevel"/>
    <w:tmpl w:val="45E4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942641B"/>
    <w:multiLevelType w:val="hybridMultilevel"/>
    <w:tmpl w:val="6E009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9855753"/>
    <w:multiLevelType w:val="multilevel"/>
    <w:tmpl w:val="ACC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F40731"/>
    <w:multiLevelType w:val="multilevel"/>
    <w:tmpl w:val="44DA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A3673C4"/>
    <w:multiLevelType w:val="multilevel"/>
    <w:tmpl w:val="E312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AD5381D"/>
    <w:multiLevelType w:val="multilevel"/>
    <w:tmpl w:val="F28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B3530F9"/>
    <w:multiLevelType w:val="hybridMultilevel"/>
    <w:tmpl w:val="E63E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B5C7D2A"/>
    <w:multiLevelType w:val="hybridMultilevel"/>
    <w:tmpl w:val="27A08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B8D543B"/>
    <w:multiLevelType w:val="hybridMultilevel"/>
    <w:tmpl w:val="6270B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BAF5E49"/>
    <w:multiLevelType w:val="hybridMultilevel"/>
    <w:tmpl w:val="A5EC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BF013FF"/>
    <w:multiLevelType w:val="hybridMultilevel"/>
    <w:tmpl w:val="806E8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CE430AA"/>
    <w:multiLevelType w:val="hybridMultilevel"/>
    <w:tmpl w:val="454A7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D337B81"/>
    <w:multiLevelType w:val="multilevel"/>
    <w:tmpl w:val="AFEC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D430550"/>
    <w:multiLevelType w:val="hybridMultilevel"/>
    <w:tmpl w:val="0AF2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D7C7D5D"/>
    <w:multiLevelType w:val="hybridMultilevel"/>
    <w:tmpl w:val="DEB09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D826433"/>
    <w:multiLevelType w:val="hybridMultilevel"/>
    <w:tmpl w:val="552E3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E725A57"/>
    <w:multiLevelType w:val="hybridMultilevel"/>
    <w:tmpl w:val="9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E952160"/>
    <w:multiLevelType w:val="hybridMultilevel"/>
    <w:tmpl w:val="4F3C0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EAE4CE4"/>
    <w:multiLevelType w:val="multilevel"/>
    <w:tmpl w:val="16D4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BD1030"/>
    <w:multiLevelType w:val="multilevel"/>
    <w:tmpl w:val="7208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EEC19BE"/>
    <w:multiLevelType w:val="hybridMultilevel"/>
    <w:tmpl w:val="8BA8258A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FB42F08"/>
    <w:multiLevelType w:val="hybridMultilevel"/>
    <w:tmpl w:val="F79485A4"/>
    <w:lvl w:ilvl="0" w:tplc="DADE0950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  <w:sz w:val="32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6FFF4772"/>
    <w:multiLevelType w:val="multilevel"/>
    <w:tmpl w:val="2568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0AA7690"/>
    <w:multiLevelType w:val="hybridMultilevel"/>
    <w:tmpl w:val="86BC7E2E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184332C"/>
    <w:multiLevelType w:val="multilevel"/>
    <w:tmpl w:val="60AE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4A48EC"/>
    <w:multiLevelType w:val="multilevel"/>
    <w:tmpl w:val="AD7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8A606B"/>
    <w:multiLevelType w:val="multilevel"/>
    <w:tmpl w:val="5792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9C1842"/>
    <w:multiLevelType w:val="multilevel"/>
    <w:tmpl w:val="A7D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293060"/>
    <w:multiLevelType w:val="multilevel"/>
    <w:tmpl w:val="04D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2F2CBE"/>
    <w:multiLevelType w:val="hybridMultilevel"/>
    <w:tmpl w:val="FEE8A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34025A9"/>
    <w:multiLevelType w:val="hybridMultilevel"/>
    <w:tmpl w:val="4F7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737F1E53"/>
    <w:multiLevelType w:val="hybridMultilevel"/>
    <w:tmpl w:val="3F2A9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73B2369C"/>
    <w:multiLevelType w:val="hybridMultilevel"/>
    <w:tmpl w:val="65E2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740E1457"/>
    <w:multiLevelType w:val="multilevel"/>
    <w:tmpl w:val="DE1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315F2D"/>
    <w:multiLevelType w:val="multilevel"/>
    <w:tmpl w:val="05E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43561D7"/>
    <w:multiLevelType w:val="hybridMultilevel"/>
    <w:tmpl w:val="3CB0A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74506F57"/>
    <w:multiLevelType w:val="hybridMultilevel"/>
    <w:tmpl w:val="6E00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468028B"/>
    <w:multiLevelType w:val="multilevel"/>
    <w:tmpl w:val="67B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C90EFD"/>
    <w:multiLevelType w:val="hybridMultilevel"/>
    <w:tmpl w:val="747E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4CA2E27"/>
    <w:multiLevelType w:val="hybridMultilevel"/>
    <w:tmpl w:val="47141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4EE25EE"/>
    <w:multiLevelType w:val="multilevel"/>
    <w:tmpl w:val="B9E8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56E57C8"/>
    <w:multiLevelType w:val="hybridMultilevel"/>
    <w:tmpl w:val="94DA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58422D6"/>
    <w:multiLevelType w:val="hybridMultilevel"/>
    <w:tmpl w:val="414C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760F6407"/>
    <w:multiLevelType w:val="multilevel"/>
    <w:tmpl w:val="582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32276F"/>
    <w:multiLevelType w:val="hybridMultilevel"/>
    <w:tmpl w:val="0D0AB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6340C79"/>
    <w:multiLevelType w:val="hybridMultilevel"/>
    <w:tmpl w:val="600E7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76445F03"/>
    <w:multiLevelType w:val="multilevel"/>
    <w:tmpl w:val="8918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834E92"/>
    <w:multiLevelType w:val="hybridMultilevel"/>
    <w:tmpl w:val="E3609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6FF6854"/>
    <w:multiLevelType w:val="hybridMultilevel"/>
    <w:tmpl w:val="4D948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7170E38"/>
    <w:multiLevelType w:val="hybridMultilevel"/>
    <w:tmpl w:val="60481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72226F6"/>
    <w:multiLevelType w:val="hybridMultilevel"/>
    <w:tmpl w:val="B8EA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77E7296"/>
    <w:multiLevelType w:val="multilevel"/>
    <w:tmpl w:val="7B70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7821502"/>
    <w:multiLevelType w:val="hybridMultilevel"/>
    <w:tmpl w:val="252A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78F73BD"/>
    <w:multiLevelType w:val="multilevel"/>
    <w:tmpl w:val="B24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7AD0438"/>
    <w:multiLevelType w:val="hybridMultilevel"/>
    <w:tmpl w:val="20107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7DF7873"/>
    <w:multiLevelType w:val="multilevel"/>
    <w:tmpl w:val="69D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879046E"/>
    <w:multiLevelType w:val="hybridMultilevel"/>
    <w:tmpl w:val="8814D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8EF4255"/>
    <w:multiLevelType w:val="multilevel"/>
    <w:tmpl w:val="D55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91F7B7E"/>
    <w:multiLevelType w:val="hybridMultilevel"/>
    <w:tmpl w:val="67F6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79550393"/>
    <w:multiLevelType w:val="hybridMultilevel"/>
    <w:tmpl w:val="A284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9F50086"/>
    <w:multiLevelType w:val="multilevel"/>
    <w:tmpl w:val="9506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9FE5BF0"/>
    <w:multiLevelType w:val="multilevel"/>
    <w:tmpl w:val="A83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AAB36C6"/>
    <w:multiLevelType w:val="multilevel"/>
    <w:tmpl w:val="1A4E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AC1148C"/>
    <w:multiLevelType w:val="hybridMultilevel"/>
    <w:tmpl w:val="E23CA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AF13E05"/>
    <w:multiLevelType w:val="hybridMultilevel"/>
    <w:tmpl w:val="01C2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B314A8B"/>
    <w:multiLevelType w:val="multilevel"/>
    <w:tmpl w:val="1B9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C285E59"/>
    <w:multiLevelType w:val="hybridMultilevel"/>
    <w:tmpl w:val="2AB26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C2F6277"/>
    <w:multiLevelType w:val="hybridMultilevel"/>
    <w:tmpl w:val="9160B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C6D2BBC"/>
    <w:multiLevelType w:val="hybridMultilevel"/>
    <w:tmpl w:val="2F86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DAE57FD"/>
    <w:multiLevelType w:val="hybridMultilevel"/>
    <w:tmpl w:val="12C21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7E3B769E"/>
    <w:multiLevelType w:val="hybridMultilevel"/>
    <w:tmpl w:val="B332FECC"/>
    <w:lvl w:ilvl="0" w:tplc="37D43AD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F250AA6"/>
    <w:multiLevelType w:val="hybridMultilevel"/>
    <w:tmpl w:val="CAB06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F250D71"/>
    <w:multiLevelType w:val="hybridMultilevel"/>
    <w:tmpl w:val="C95A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7FC33ECA"/>
    <w:multiLevelType w:val="multilevel"/>
    <w:tmpl w:val="18EA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210633">
    <w:abstractNumId w:val="36"/>
  </w:num>
  <w:num w:numId="2" w16cid:durableId="637340461">
    <w:abstractNumId w:val="349"/>
  </w:num>
  <w:num w:numId="3" w16cid:durableId="2032953367">
    <w:abstractNumId w:val="392"/>
  </w:num>
  <w:num w:numId="4" w16cid:durableId="1440032578">
    <w:abstractNumId w:val="263"/>
  </w:num>
  <w:num w:numId="5" w16cid:durableId="1436173175">
    <w:abstractNumId w:val="304"/>
  </w:num>
  <w:num w:numId="6" w16cid:durableId="676159286">
    <w:abstractNumId w:val="289"/>
  </w:num>
  <w:num w:numId="7" w16cid:durableId="1870410797">
    <w:abstractNumId w:val="312"/>
  </w:num>
  <w:num w:numId="8" w16cid:durableId="2084909132">
    <w:abstractNumId w:val="66"/>
  </w:num>
  <w:num w:numId="9" w16cid:durableId="168372319">
    <w:abstractNumId w:val="59"/>
  </w:num>
  <w:num w:numId="10" w16cid:durableId="2122263477">
    <w:abstractNumId w:val="18"/>
  </w:num>
  <w:num w:numId="11" w16cid:durableId="419835423">
    <w:abstractNumId w:val="78"/>
  </w:num>
  <w:num w:numId="12" w16cid:durableId="184445002">
    <w:abstractNumId w:val="53"/>
  </w:num>
  <w:num w:numId="13" w16cid:durableId="527332408">
    <w:abstractNumId w:val="253"/>
  </w:num>
  <w:num w:numId="14" w16cid:durableId="241182395">
    <w:abstractNumId w:val="227"/>
  </w:num>
  <w:num w:numId="15" w16cid:durableId="1076971340">
    <w:abstractNumId w:val="336"/>
  </w:num>
  <w:num w:numId="16" w16cid:durableId="1583493001">
    <w:abstractNumId w:val="188"/>
  </w:num>
  <w:num w:numId="17" w16cid:durableId="104619303">
    <w:abstractNumId w:val="327"/>
  </w:num>
  <w:num w:numId="18" w16cid:durableId="423695580">
    <w:abstractNumId w:val="344"/>
  </w:num>
  <w:num w:numId="19" w16cid:durableId="558781796">
    <w:abstractNumId w:val="114"/>
  </w:num>
  <w:num w:numId="20" w16cid:durableId="1944417788">
    <w:abstractNumId w:val="76"/>
  </w:num>
  <w:num w:numId="21" w16cid:durableId="1476608783">
    <w:abstractNumId w:val="292"/>
  </w:num>
  <w:num w:numId="22" w16cid:durableId="1916433409">
    <w:abstractNumId w:val="142"/>
  </w:num>
  <w:num w:numId="23" w16cid:durableId="732508009">
    <w:abstractNumId w:val="36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3546938">
    <w:abstractNumId w:val="262"/>
  </w:num>
  <w:num w:numId="25" w16cid:durableId="408308193">
    <w:abstractNumId w:val="17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02035589">
    <w:abstractNumId w:val="306"/>
  </w:num>
  <w:num w:numId="27" w16cid:durableId="1280330803">
    <w:abstractNumId w:val="36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89896285">
    <w:abstractNumId w:val="32"/>
  </w:num>
  <w:num w:numId="29" w16cid:durableId="2098557936">
    <w:abstractNumId w:val="29"/>
  </w:num>
  <w:num w:numId="30" w16cid:durableId="1023357346">
    <w:abstractNumId w:val="257"/>
  </w:num>
  <w:num w:numId="31" w16cid:durableId="748037059">
    <w:abstractNumId w:val="149"/>
  </w:num>
  <w:num w:numId="32" w16cid:durableId="155075139">
    <w:abstractNumId w:val="224"/>
  </w:num>
  <w:num w:numId="33" w16cid:durableId="1611739464">
    <w:abstractNumId w:val="214"/>
  </w:num>
  <w:num w:numId="34" w16cid:durableId="930892836">
    <w:abstractNumId w:val="164"/>
  </w:num>
  <w:num w:numId="35" w16cid:durableId="1386177642">
    <w:abstractNumId w:val="409"/>
  </w:num>
  <w:num w:numId="36" w16cid:durableId="982007533">
    <w:abstractNumId w:val="199"/>
  </w:num>
  <w:num w:numId="37" w16cid:durableId="400097875">
    <w:abstractNumId w:val="239"/>
  </w:num>
  <w:num w:numId="38" w16cid:durableId="877545062">
    <w:abstractNumId w:val="17"/>
  </w:num>
  <w:num w:numId="39" w16cid:durableId="420679957">
    <w:abstractNumId w:val="47"/>
  </w:num>
  <w:num w:numId="40" w16cid:durableId="648093288">
    <w:abstractNumId w:val="138"/>
  </w:num>
  <w:num w:numId="41" w16cid:durableId="1959753354">
    <w:abstractNumId w:val="294"/>
  </w:num>
  <w:num w:numId="42" w16cid:durableId="238563826">
    <w:abstractNumId w:val="191"/>
  </w:num>
  <w:num w:numId="43" w16cid:durableId="322008297">
    <w:abstractNumId w:val="272"/>
  </w:num>
  <w:num w:numId="44" w16cid:durableId="503014997">
    <w:abstractNumId w:val="105"/>
  </w:num>
  <w:num w:numId="45" w16cid:durableId="1748529111">
    <w:abstractNumId w:val="301"/>
  </w:num>
  <w:num w:numId="46" w16cid:durableId="1832797263">
    <w:abstractNumId w:val="296"/>
  </w:num>
  <w:num w:numId="47" w16cid:durableId="274481796">
    <w:abstractNumId w:val="31"/>
  </w:num>
  <w:num w:numId="48" w16cid:durableId="652875541">
    <w:abstractNumId w:val="52"/>
  </w:num>
  <w:num w:numId="49" w16cid:durableId="363795911">
    <w:abstractNumId w:val="117"/>
  </w:num>
  <w:num w:numId="50" w16cid:durableId="1911498049">
    <w:abstractNumId w:val="309"/>
  </w:num>
  <w:num w:numId="51" w16cid:durableId="1619792818">
    <w:abstractNumId w:val="101"/>
  </w:num>
  <w:num w:numId="52" w16cid:durableId="456484934">
    <w:abstractNumId w:val="113"/>
  </w:num>
  <w:num w:numId="53" w16cid:durableId="894657669">
    <w:abstractNumId w:val="103"/>
  </w:num>
  <w:num w:numId="54" w16cid:durableId="714819716">
    <w:abstractNumId w:val="200"/>
  </w:num>
  <w:num w:numId="55" w16cid:durableId="1067456666">
    <w:abstractNumId w:val="209"/>
  </w:num>
  <w:num w:numId="56" w16cid:durableId="1864857312">
    <w:abstractNumId w:val="197"/>
  </w:num>
  <w:num w:numId="57" w16cid:durableId="1055739040">
    <w:abstractNumId w:val="285"/>
  </w:num>
  <w:num w:numId="58" w16cid:durableId="928200435">
    <w:abstractNumId w:val="226"/>
  </w:num>
  <w:num w:numId="59" w16cid:durableId="1786997069">
    <w:abstractNumId w:val="37"/>
  </w:num>
  <w:num w:numId="60" w16cid:durableId="1546481065">
    <w:abstractNumId w:val="159"/>
  </w:num>
  <w:num w:numId="61" w16cid:durableId="459541443">
    <w:abstractNumId w:val="286"/>
  </w:num>
  <w:num w:numId="62" w16cid:durableId="1234388419">
    <w:abstractNumId w:val="12"/>
  </w:num>
  <w:num w:numId="63" w16cid:durableId="1462647469">
    <w:abstractNumId w:val="208"/>
  </w:num>
  <w:num w:numId="64" w16cid:durableId="2013528377">
    <w:abstractNumId w:val="41"/>
  </w:num>
  <w:num w:numId="65" w16cid:durableId="1347904506">
    <w:abstractNumId w:val="210"/>
  </w:num>
  <w:num w:numId="66" w16cid:durableId="979505331">
    <w:abstractNumId w:val="321"/>
  </w:num>
  <w:num w:numId="67" w16cid:durableId="924190823">
    <w:abstractNumId w:val="68"/>
  </w:num>
  <w:num w:numId="68" w16cid:durableId="929852139">
    <w:abstractNumId w:val="275"/>
  </w:num>
  <w:num w:numId="69" w16cid:durableId="1420904693">
    <w:abstractNumId w:val="110"/>
  </w:num>
  <w:num w:numId="70" w16cid:durableId="1259023807">
    <w:abstractNumId w:val="345"/>
  </w:num>
  <w:num w:numId="71" w16cid:durableId="256519440">
    <w:abstractNumId w:val="194"/>
  </w:num>
  <w:num w:numId="72" w16cid:durableId="663817527">
    <w:abstractNumId w:val="202"/>
  </w:num>
  <w:num w:numId="73" w16cid:durableId="1394040244">
    <w:abstractNumId w:val="72"/>
  </w:num>
  <w:num w:numId="74" w16cid:durableId="2033917632">
    <w:abstractNumId w:val="95"/>
  </w:num>
  <w:num w:numId="75" w16cid:durableId="369232000">
    <w:abstractNumId w:val="221"/>
  </w:num>
  <w:num w:numId="76" w16cid:durableId="1284532128">
    <w:abstractNumId w:val="334"/>
  </w:num>
  <w:num w:numId="77" w16cid:durableId="180318747">
    <w:abstractNumId w:val="284"/>
  </w:num>
  <w:num w:numId="78" w16cid:durableId="911237536">
    <w:abstractNumId w:val="295"/>
  </w:num>
  <w:num w:numId="79" w16cid:durableId="1940137687">
    <w:abstractNumId w:val="216"/>
  </w:num>
  <w:num w:numId="80" w16cid:durableId="178660194">
    <w:abstractNumId w:val="102"/>
  </w:num>
  <w:num w:numId="81" w16cid:durableId="628239854">
    <w:abstractNumId w:val="145"/>
  </w:num>
  <w:num w:numId="82" w16cid:durableId="1246888197">
    <w:abstractNumId w:val="244"/>
  </w:num>
  <w:num w:numId="83" w16cid:durableId="396173957">
    <w:abstractNumId w:val="374"/>
  </w:num>
  <w:num w:numId="84" w16cid:durableId="735015279">
    <w:abstractNumId w:val="278"/>
  </w:num>
  <w:num w:numId="85" w16cid:durableId="328364558">
    <w:abstractNumId w:val="229"/>
  </w:num>
  <w:num w:numId="86" w16cid:durableId="616450023">
    <w:abstractNumId w:val="104"/>
  </w:num>
  <w:num w:numId="87" w16cid:durableId="1324435093">
    <w:abstractNumId w:val="129"/>
  </w:num>
  <w:num w:numId="88" w16cid:durableId="1174957199">
    <w:abstractNumId w:val="401"/>
  </w:num>
  <w:num w:numId="89" w16cid:durableId="210970673">
    <w:abstractNumId w:val="75"/>
  </w:num>
  <w:num w:numId="90" w16cid:durableId="1573812170">
    <w:abstractNumId w:val="90"/>
  </w:num>
  <w:num w:numId="91" w16cid:durableId="1127627748">
    <w:abstractNumId w:val="62"/>
  </w:num>
  <w:num w:numId="92" w16cid:durableId="656230375">
    <w:abstractNumId w:val="119"/>
  </w:num>
  <w:num w:numId="93" w16cid:durableId="911237963">
    <w:abstractNumId w:val="378"/>
  </w:num>
  <w:num w:numId="94" w16cid:durableId="1404261413">
    <w:abstractNumId w:val="354"/>
  </w:num>
  <w:num w:numId="95" w16cid:durableId="880552060">
    <w:abstractNumId w:val="249"/>
  </w:num>
  <w:num w:numId="96" w16cid:durableId="1595896650">
    <w:abstractNumId w:val="108"/>
  </w:num>
  <w:num w:numId="97" w16cid:durableId="722097114">
    <w:abstractNumId w:val="134"/>
  </w:num>
  <w:num w:numId="98" w16cid:durableId="1951620865">
    <w:abstractNumId w:val="177"/>
  </w:num>
  <w:num w:numId="99" w16cid:durableId="215046246">
    <w:abstractNumId w:val="38"/>
  </w:num>
  <w:num w:numId="100" w16cid:durableId="1183976515">
    <w:abstractNumId w:val="55"/>
  </w:num>
  <w:num w:numId="101" w16cid:durableId="1146240559">
    <w:abstractNumId w:val="40"/>
  </w:num>
  <w:num w:numId="102" w16cid:durableId="709040566">
    <w:abstractNumId w:val="43"/>
  </w:num>
  <w:num w:numId="103" w16cid:durableId="1366371393">
    <w:abstractNumId w:val="340"/>
  </w:num>
  <w:num w:numId="104" w16cid:durableId="1662810812">
    <w:abstractNumId w:val="218"/>
  </w:num>
  <w:num w:numId="105" w16cid:durableId="1644699980">
    <w:abstractNumId w:val="83"/>
  </w:num>
  <w:num w:numId="106" w16cid:durableId="1384791936">
    <w:abstractNumId w:val="195"/>
  </w:num>
  <w:num w:numId="107" w16cid:durableId="185758150">
    <w:abstractNumId w:val="128"/>
  </w:num>
  <w:num w:numId="108" w16cid:durableId="2032340392">
    <w:abstractNumId w:val="81"/>
  </w:num>
  <w:num w:numId="109" w16cid:durableId="331227474">
    <w:abstractNumId w:val="234"/>
  </w:num>
  <w:num w:numId="110" w16cid:durableId="782269036">
    <w:abstractNumId w:val="277"/>
  </w:num>
  <w:num w:numId="111" w16cid:durableId="1148478911">
    <w:abstractNumId w:val="317"/>
  </w:num>
  <w:num w:numId="112" w16cid:durableId="1838301632">
    <w:abstractNumId w:val="98"/>
  </w:num>
  <w:num w:numId="113" w16cid:durableId="1526558368">
    <w:abstractNumId w:val="44"/>
  </w:num>
  <w:num w:numId="114" w16cid:durableId="1268469031">
    <w:abstractNumId w:val="22"/>
  </w:num>
  <w:num w:numId="115" w16cid:durableId="1075980026">
    <w:abstractNumId w:val="280"/>
  </w:num>
  <w:num w:numId="116" w16cid:durableId="1006981812">
    <w:abstractNumId w:val="57"/>
  </w:num>
  <w:num w:numId="117" w16cid:durableId="666397739">
    <w:abstractNumId w:val="358"/>
  </w:num>
  <w:num w:numId="118" w16cid:durableId="1174957503">
    <w:abstractNumId w:val="376"/>
  </w:num>
  <w:num w:numId="119" w16cid:durableId="1558858895">
    <w:abstractNumId w:val="51"/>
  </w:num>
  <w:num w:numId="120" w16cid:durableId="1117524893">
    <w:abstractNumId w:val="315"/>
  </w:num>
  <w:num w:numId="121" w16cid:durableId="1908764782">
    <w:abstractNumId w:val="54"/>
  </w:num>
  <w:num w:numId="122" w16cid:durableId="351762598">
    <w:abstractNumId w:val="237"/>
  </w:num>
  <w:num w:numId="123" w16cid:durableId="408045448">
    <w:abstractNumId w:val="355"/>
  </w:num>
  <w:num w:numId="124" w16cid:durableId="1792093859">
    <w:abstractNumId w:val="353"/>
  </w:num>
  <w:num w:numId="125" w16cid:durableId="351956162">
    <w:abstractNumId w:val="73"/>
  </w:num>
  <w:num w:numId="126" w16cid:durableId="1819299440">
    <w:abstractNumId w:val="266"/>
  </w:num>
  <w:num w:numId="127" w16cid:durableId="1581327737">
    <w:abstractNumId w:val="287"/>
  </w:num>
  <w:num w:numId="128" w16cid:durableId="1389458383">
    <w:abstractNumId w:val="125"/>
  </w:num>
  <w:num w:numId="129" w16cid:durableId="845174423">
    <w:abstractNumId w:val="92"/>
  </w:num>
  <w:num w:numId="130" w16cid:durableId="1550798735">
    <w:abstractNumId w:val="325"/>
  </w:num>
  <w:num w:numId="131" w16cid:durableId="814180265">
    <w:abstractNumId w:val="16"/>
  </w:num>
  <w:num w:numId="132" w16cid:durableId="1479610337">
    <w:abstractNumId w:val="225"/>
  </w:num>
  <w:num w:numId="133" w16cid:durableId="1673487340">
    <w:abstractNumId w:val="124"/>
  </w:num>
  <w:num w:numId="134" w16cid:durableId="237401159">
    <w:abstractNumId w:val="120"/>
  </w:num>
  <w:num w:numId="135" w16cid:durableId="1174031732">
    <w:abstractNumId w:val="154"/>
  </w:num>
  <w:num w:numId="136" w16cid:durableId="1723090066">
    <w:abstractNumId w:val="220"/>
  </w:num>
  <w:num w:numId="137" w16cid:durableId="1687906138">
    <w:abstractNumId w:val="222"/>
  </w:num>
  <w:num w:numId="138" w16cid:durableId="2020696873">
    <w:abstractNumId w:val="383"/>
  </w:num>
  <w:num w:numId="139" w16cid:durableId="1731921138">
    <w:abstractNumId w:val="371"/>
  </w:num>
  <w:num w:numId="140" w16cid:durableId="1239942005">
    <w:abstractNumId w:val="24"/>
  </w:num>
  <w:num w:numId="141" w16cid:durableId="129596313">
    <w:abstractNumId w:val="377"/>
  </w:num>
  <w:num w:numId="142" w16cid:durableId="1917396857">
    <w:abstractNumId w:val="122"/>
  </w:num>
  <w:num w:numId="143" w16cid:durableId="1650358730">
    <w:abstractNumId w:val="25"/>
  </w:num>
  <w:num w:numId="144" w16cid:durableId="734275574">
    <w:abstractNumId w:val="148"/>
  </w:num>
  <w:num w:numId="145" w16cid:durableId="1061564247">
    <w:abstractNumId w:val="267"/>
  </w:num>
  <w:num w:numId="146" w16cid:durableId="2005010496">
    <w:abstractNumId w:val="174"/>
  </w:num>
  <w:num w:numId="147" w16cid:durableId="448936436">
    <w:abstractNumId w:val="15"/>
  </w:num>
  <w:num w:numId="148" w16cid:durableId="1833526152">
    <w:abstractNumId w:val="88"/>
  </w:num>
  <w:num w:numId="149" w16cid:durableId="414787721">
    <w:abstractNumId w:val="230"/>
  </w:num>
  <w:num w:numId="150" w16cid:durableId="1443305883">
    <w:abstractNumId w:val="346"/>
  </w:num>
  <w:num w:numId="151" w16cid:durableId="1208642119">
    <w:abstractNumId w:val="372"/>
  </w:num>
  <w:num w:numId="152" w16cid:durableId="1939408932">
    <w:abstractNumId w:val="268"/>
  </w:num>
  <w:num w:numId="153" w16cid:durableId="506557298">
    <w:abstractNumId w:val="242"/>
  </w:num>
  <w:num w:numId="154" w16cid:durableId="645398720">
    <w:abstractNumId w:val="357"/>
  </w:num>
  <w:num w:numId="155" w16cid:durableId="1591960958">
    <w:abstractNumId w:val="26"/>
  </w:num>
  <w:num w:numId="156" w16cid:durableId="1100561076">
    <w:abstractNumId w:val="157"/>
  </w:num>
  <w:num w:numId="157" w16cid:durableId="1125271014">
    <w:abstractNumId w:val="69"/>
  </w:num>
  <w:num w:numId="158" w16cid:durableId="1407605074">
    <w:abstractNumId w:val="290"/>
  </w:num>
  <w:num w:numId="159" w16cid:durableId="751314253">
    <w:abstractNumId w:val="132"/>
  </w:num>
  <w:num w:numId="160" w16cid:durableId="1448431564">
    <w:abstractNumId w:val="407"/>
  </w:num>
  <w:num w:numId="161" w16cid:durableId="1173760120">
    <w:abstractNumId w:val="233"/>
  </w:num>
  <w:num w:numId="162" w16cid:durableId="1459841354">
    <w:abstractNumId w:val="71"/>
  </w:num>
  <w:num w:numId="163" w16cid:durableId="1141727186">
    <w:abstractNumId w:val="282"/>
  </w:num>
  <w:num w:numId="164" w16cid:durableId="337199608">
    <w:abstractNumId w:val="335"/>
  </w:num>
  <w:num w:numId="165" w16cid:durableId="1008169127">
    <w:abstractNumId w:val="299"/>
  </w:num>
  <w:num w:numId="166" w16cid:durableId="904485754">
    <w:abstractNumId w:val="112"/>
  </w:num>
  <w:num w:numId="167" w16cid:durableId="886647441">
    <w:abstractNumId w:val="217"/>
  </w:num>
  <w:num w:numId="168" w16cid:durableId="1160658094">
    <w:abstractNumId w:val="151"/>
  </w:num>
  <w:num w:numId="169" w16cid:durableId="39866382">
    <w:abstractNumId w:val="93"/>
  </w:num>
  <w:num w:numId="170" w16cid:durableId="964501887">
    <w:abstractNumId w:val="127"/>
  </w:num>
  <w:num w:numId="171" w16cid:durableId="691807150">
    <w:abstractNumId w:val="400"/>
  </w:num>
  <w:num w:numId="172" w16cid:durableId="850292554">
    <w:abstractNumId w:val="207"/>
  </w:num>
  <w:num w:numId="173" w16cid:durableId="1444692417">
    <w:abstractNumId w:val="246"/>
  </w:num>
  <w:num w:numId="174" w16cid:durableId="1232235614">
    <w:abstractNumId w:val="153"/>
  </w:num>
  <w:num w:numId="175" w16cid:durableId="1571844559">
    <w:abstractNumId w:val="316"/>
  </w:num>
  <w:num w:numId="176" w16cid:durableId="568922036">
    <w:abstractNumId w:val="80"/>
  </w:num>
  <w:num w:numId="177" w16cid:durableId="1139616776">
    <w:abstractNumId w:val="389"/>
  </w:num>
  <w:num w:numId="178" w16cid:durableId="1139300346">
    <w:abstractNumId w:val="46"/>
  </w:num>
  <w:num w:numId="179" w16cid:durableId="1434941126">
    <w:abstractNumId w:val="337"/>
  </w:num>
  <w:num w:numId="180" w16cid:durableId="132909425">
    <w:abstractNumId w:val="150"/>
  </w:num>
  <w:num w:numId="181" w16cid:durableId="1854802937">
    <w:abstractNumId w:val="63"/>
  </w:num>
  <w:num w:numId="182" w16cid:durableId="1545018304">
    <w:abstractNumId w:val="109"/>
  </w:num>
  <w:num w:numId="183" w16cid:durableId="1377702628">
    <w:abstractNumId w:val="248"/>
  </w:num>
  <w:num w:numId="184" w16cid:durableId="1844587487">
    <w:abstractNumId w:val="236"/>
  </w:num>
  <w:num w:numId="185" w16cid:durableId="1011839992">
    <w:abstractNumId w:val="360"/>
  </w:num>
  <w:num w:numId="186" w16cid:durableId="573319178">
    <w:abstractNumId w:val="235"/>
  </w:num>
  <w:num w:numId="187" w16cid:durableId="59377285">
    <w:abstractNumId w:val="189"/>
  </w:num>
  <w:num w:numId="188" w16cid:durableId="1404108890">
    <w:abstractNumId w:val="130"/>
  </w:num>
  <w:num w:numId="189" w16cid:durableId="1533690533">
    <w:abstractNumId w:val="21"/>
  </w:num>
  <w:num w:numId="190" w16cid:durableId="1586918898">
    <w:abstractNumId w:val="35"/>
  </w:num>
  <w:num w:numId="191" w16cid:durableId="2106532856">
    <w:abstractNumId w:val="107"/>
  </w:num>
  <w:num w:numId="192" w16cid:durableId="1626812575">
    <w:abstractNumId w:val="33"/>
  </w:num>
  <w:num w:numId="193" w16cid:durableId="542447504">
    <w:abstractNumId w:val="169"/>
  </w:num>
  <w:num w:numId="194" w16cid:durableId="1898513617">
    <w:abstractNumId w:val="165"/>
  </w:num>
  <w:num w:numId="195" w16cid:durableId="2008823971">
    <w:abstractNumId w:val="186"/>
  </w:num>
  <w:num w:numId="196" w16cid:durableId="445275124">
    <w:abstractNumId w:val="302"/>
  </w:num>
  <w:num w:numId="197" w16cid:durableId="1410733252">
    <w:abstractNumId w:val="215"/>
  </w:num>
  <w:num w:numId="198" w16cid:durableId="987437462">
    <w:abstractNumId w:val="9"/>
  </w:num>
  <w:num w:numId="199" w16cid:durableId="1791121034">
    <w:abstractNumId w:val="9"/>
  </w:num>
  <w:num w:numId="200" w16cid:durableId="1582451668">
    <w:abstractNumId w:val="247"/>
  </w:num>
  <w:num w:numId="201" w16cid:durableId="2023042089">
    <w:abstractNumId w:val="160"/>
  </w:num>
  <w:num w:numId="202" w16cid:durableId="796603743">
    <w:abstractNumId w:val="181"/>
  </w:num>
  <w:num w:numId="203" w16cid:durableId="807555604">
    <w:abstractNumId w:val="82"/>
  </w:num>
  <w:num w:numId="204" w16cid:durableId="700126061">
    <w:abstractNumId w:val="343"/>
  </w:num>
  <w:num w:numId="205" w16cid:durableId="30113532">
    <w:abstractNumId w:val="351"/>
  </w:num>
  <w:num w:numId="206" w16cid:durableId="327558389">
    <w:abstractNumId w:val="49"/>
  </w:num>
  <w:num w:numId="207" w16cid:durableId="779954388">
    <w:abstractNumId w:val="414"/>
  </w:num>
  <w:num w:numId="208" w16cid:durableId="1667977179">
    <w:abstractNumId w:val="288"/>
  </w:num>
  <w:num w:numId="209" w16cid:durableId="350030385">
    <w:abstractNumId w:val="111"/>
  </w:num>
  <w:num w:numId="210" w16cid:durableId="554123556">
    <w:abstractNumId w:val="198"/>
  </w:num>
  <w:num w:numId="211" w16cid:durableId="1798718186">
    <w:abstractNumId w:val="185"/>
  </w:num>
  <w:num w:numId="212" w16cid:durableId="1458793826">
    <w:abstractNumId w:val="60"/>
  </w:num>
  <w:num w:numId="213" w16cid:durableId="1313095096">
    <w:abstractNumId w:val="406"/>
  </w:num>
  <w:num w:numId="214" w16cid:durableId="2086416393">
    <w:abstractNumId w:val="79"/>
  </w:num>
  <w:num w:numId="215" w16cid:durableId="1954512144">
    <w:abstractNumId w:val="168"/>
  </w:num>
  <w:num w:numId="216" w16cid:durableId="694038788">
    <w:abstractNumId w:val="238"/>
  </w:num>
  <w:num w:numId="217" w16cid:durableId="1514294779">
    <w:abstractNumId w:val="311"/>
  </w:num>
  <w:num w:numId="218" w16cid:durableId="951590110">
    <w:abstractNumId w:val="373"/>
  </w:num>
  <w:num w:numId="219" w16cid:durableId="248585780">
    <w:abstractNumId w:val="381"/>
  </w:num>
  <w:num w:numId="220" w16cid:durableId="837498844">
    <w:abstractNumId w:val="183"/>
  </w:num>
  <w:num w:numId="221" w16cid:durableId="544876303">
    <w:abstractNumId w:val="390"/>
  </w:num>
  <w:num w:numId="222" w16cid:durableId="933779249">
    <w:abstractNumId w:val="228"/>
  </w:num>
  <w:num w:numId="223" w16cid:durableId="2038583485">
    <w:abstractNumId w:val="175"/>
  </w:num>
  <w:num w:numId="224" w16cid:durableId="929579935">
    <w:abstractNumId w:val="240"/>
  </w:num>
  <w:num w:numId="225" w16cid:durableId="153961158">
    <w:abstractNumId w:val="219"/>
  </w:num>
  <w:num w:numId="226" w16cid:durableId="42798271">
    <w:abstractNumId w:val="204"/>
  </w:num>
  <w:num w:numId="227" w16cid:durableId="1820683957">
    <w:abstractNumId w:val="338"/>
  </w:num>
  <w:num w:numId="228" w16cid:durableId="1592007196">
    <w:abstractNumId w:val="283"/>
  </w:num>
  <w:num w:numId="229" w16cid:durableId="1275021313">
    <w:abstractNumId w:val="367"/>
  </w:num>
  <w:num w:numId="230" w16cid:durableId="519970363">
    <w:abstractNumId w:val="106"/>
  </w:num>
  <w:num w:numId="231" w16cid:durableId="106505562">
    <w:abstractNumId w:val="39"/>
  </w:num>
  <w:num w:numId="232" w16cid:durableId="1354259309">
    <w:abstractNumId w:val="361"/>
  </w:num>
  <w:num w:numId="233" w16cid:durableId="612905687">
    <w:abstractNumId w:val="97"/>
  </w:num>
  <w:num w:numId="234" w16cid:durableId="188489024">
    <w:abstractNumId w:val="370"/>
  </w:num>
  <w:num w:numId="235" w16cid:durableId="1471286787">
    <w:abstractNumId w:val="147"/>
  </w:num>
  <w:num w:numId="236" w16cid:durableId="1799761161">
    <w:abstractNumId w:val="404"/>
  </w:num>
  <w:num w:numId="237" w16cid:durableId="941491514">
    <w:abstractNumId w:val="140"/>
  </w:num>
  <w:num w:numId="238" w16cid:durableId="1804231540">
    <w:abstractNumId w:val="126"/>
  </w:num>
  <w:num w:numId="239" w16cid:durableId="1336759473">
    <w:abstractNumId w:val="319"/>
  </w:num>
  <w:num w:numId="240" w16cid:durableId="1027218534">
    <w:abstractNumId w:val="176"/>
  </w:num>
  <w:num w:numId="241" w16cid:durableId="829104250">
    <w:abstractNumId w:val="19"/>
  </w:num>
  <w:num w:numId="242" w16cid:durableId="807943223">
    <w:abstractNumId w:val="281"/>
  </w:num>
  <w:num w:numId="243" w16cid:durableId="1700276710">
    <w:abstractNumId w:val="305"/>
  </w:num>
  <w:num w:numId="244" w16cid:durableId="2033726700">
    <w:abstractNumId w:val="405"/>
  </w:num>
  <w:num w:numId="245" w16cid:durableId="1002394819">
    <w:abstractNumId w:val="391"/>
  </w:num>
  <w:num w:numId="246" w16cid:durableId="296879194">
    <w:abstractNumId w:val="99"/>
  </w:num>
  <w:num w:numId="247" w16cid:durableId="656956581">
    <w:abstractNumId w:val="410"/>
  </w:num>
  <w:num w:numId="248" w16cid:durableId="1441297535">
    <w:abstractNumId w:val="166"/>
  </w:num>
  <w:num w:numId="249" w16cid:durableId="919020138">
    <w:abstractNumId w:val="350"/>
  </w:num>
  <w:num w:numId="250" w16cid:durableId="1754666201">
    <w:abstractNumId w:val="330"/>
  </w:num>
  <w:num w:numId="251" w16cid:durableId="373307213">
    <w:abstractNumId w:val="274"/>
  </w:num>
  <w:num w:numId="252" w16cid:durableId="1243761170">
    <w:abstractNumId w:val="273"/>
  </w:num>
  <w:num w:numId="253" w16cid:durableId="61753808">
    <w:abstractNumId w:val="331"/>
  </w:num>
  <w:num w:numId="254" w16cid:durableId="2028679518">
    <w:abstractNumId w:val="397"/>
  </w:num>
  <w:num w:numId="255" w16cid:durableId="865364657">
    <w:abstractNumId w:val="252"/>
  </w:num>
  <w:num w:numId="256" w16cid:durableId="1504735542">
    <w:abstractNumId w:val="341"/>
  </w:num>
  <w:num w:numId="257" w16cid:durableId="1287810964">
    <w:abstractNumId w:val="251"/>
  </w:num>
  <w:num w:numId="258" w16cid:durableId="1397824684">
    <w:abstractNumId w:val="163"/>
  </w:num>
  <w:num w:numId="259" w16cid:durableId="1503272760">
    <w:abstractNumId w:val="260"/>
  </w:num>
  <w:num w:numId="260" w16cid:durableId="1419212167">
    <w:abstractNumId w:val="184"/>
  </w:num>
  <w:num w:numId="261" w16cid:durableId="819731437">
    <w:abstractNumId w:val="45"/>
  </w:num>
  <w:num w:numId="262" w16cid:durableId="2060586681">
    <w:abstractNumId w:val="333"/>
  </w:num>
  <w:num w:numId="263" w16cid:durableId="1582712038">
    <w:abstractNumId w:val="398"/>
  </w:num>
  <w:num w:numId="264" w16cid:durableId="1642079852">
    <w:abstractNumId w:val="399"/>
  </w:num>
  <w:num w:numId="265" w16cid:durableId="622922086">
    <w:abstractNumId w:val="322"/>
  </w:num>
  <w:num w:numId="266" w16cid:durableId="1710716252">
    <w:abstractNumId w:val="190"/>
  </w:num>
  <w:num w:numId="267" w16cid:durableId="1440684321">
    <w:abstractNumId w:val="243"/>
  </w:num>
  <w:num w:numId="268" w16cid:durableId="441648952">
    <w:abstractNumId w:val="65"/>
  </w:num>
  <w:num w:numId="269" w16cid:durableId="760947939">
    <w:abstractNumId w:val="385"/>
  </w:num>
  <w:num w:numId="270" w16cid:durableId="1805393019">
    <w:abstractNumId w:val="318"/>
  </w:num>
  <w:num w:numId="271" w16cid:durableId="280235327">
    <w:abstractNumId w:val="298"/>
  </w:num>
  <w:num w:numId="272" w16cid:durableId="974139888">
    <w:abstractNumId w:val="388"/>
  </w:num>
  <w:num w:numId="273" w16cid:durableId="737633729">
    <w:abstractNumId w:val="380"/>
  </w:num>
  <w:num w:numId="274" w16cid:durableId="1740790631">
    <w:abstractNumId w:val="223"/>
  </w:num>
  <w:num w:numId="275" w16cid:durableId="1636569115">
    <w:abstractNumId w:val="411"/>
  </w:num>
  <w:num w:numId="276" w16cid:durableId="1825899981">
    <w:abstractNumId w:val="144"/>
  </w:num>
  <w:num w:numId="277" w16cid:durableId="506487258">
    <w:abstractNumId w:val="139"/>
  </w:num>
  <w:num w:numId="278" w16cid:durableId="1068839200">
    <w:abstractNumId w:val="375"/>
  </w:num>
  <w:num w:numId="279" w16cid:durableId="1924609256">
    <w:abstractNumId w:val="384"/>
  </w:num>
  <w:num w:numId="280" w16cid:durableId="431705490">
    <w:abstractNumId w:val="403"/>
  </w:num>
  <w:num w:numId="281" w16cid:durableId="2048987824">
    <w:abstractNumId w:val="87"/>
  </w:num>
  <w:num w:numId="282" w16cid:durableId="1341734074">
    <w:abstractNumId w:val="206"/>
  </w:num>
  <w:num w:numId="283" w16cid:durableId="1984577950">
    <w:abstractNumId w:val="171"/>
  </w:num>
  <w:num w:numId="284" w16cid:durableId="654451581">
    <w:abstractNumId w:val="368"/>
  </w:num>
  <w:num w:numId="285" w16cid:durableId="385877836">
    <w:abstractNumId w:val="155"/>
  </w:num>
  <w:num w:numId="286" w16cid:durableId="893734415">
    <w:abstractNumId w:val="382"/>
  </w:num>
  <w:num w:numId="287" w16cid:durableId="429274267">
    <w:abstractNumId w:val="261"/>
  </w:num>
  <w:num w:numId="288" w16cid:durableId="133723169">
    <w:abstractNumId w:val="86"/>
  </w:num>
  <w:num w:numId="289" w16cid:durableId="156044290">
    <w:abstractNumId w:val="100"/>
  </w:num>
  <w:num w:numId="290" w16cid:durableId="1377659834">
    <w:abstractNumId w:val="96"/>
  </w:num>
  <w:num w:numId="291" w16cid:durableId="860388927">
    <w:abstractNumId w:val="347"/>
  </w:num>
  <w:num w:numId="292" w16cid:durableId="1508210695">
    <w:abstractNumId w:val="348"/>
  </w:num>
  <w:num w:numId="293" w16cid:durableId="339504220">
    <w:abstractNumId w:val="201"/>
  </w:num>
  <w:num w:numId="294" w16cid:durableId="1113397611">
    <w:abstractNumId w:val="232"/>
  </w:num>
  <w:num w:numId="295" w16cid:durableId="1394238201">
    <w:abstractNumId w:val="196"/>
  </w:num>
  <w:num w:numId="296" w16cid:durableId="1516070919">
    <w:abstractNumId w:val="133"/>
  </w:num>
  <w:num w:numId="297" w16cid:durableId="1798795117">
    <w:abstractNumId w:val="364"/>
  </w:num>
  <w:num w:numId="298" w16cid:durableId="526673972">
    <w:abstractNumId w:val="307"/>
  </w:num>
  <w:num w:numId="299" w16cid:durableId="2093969460">
    <w:abstractNumId w:val="27"/>
  </w:num>
  <w:num w:numId="300" w16cid:durableId="845747184">
    <w:abstractNumId w:val="379"/>
  </w:num>
  <w:num w:numId="301" w16cid:durableId="344747061">
    <w:abstractNumId w:val="56"/>
  </w:num>
  <w:num w:numId="302" w16cid:durableId="2144106282">
    <w:abstractNumId w:val="192"/>
  </w:num>
  <w:num w:numId="303" w16cid:durableId="2125078980">
    <w:abstractNumId w:val="89"/>
  </w:num>
  <w:num w:numId="304" w16cid:durableId="928008098">
    <w:abstractNumId w:val="276"/>
  </w:num>
  <w:num w:numId="305" w16cid:durableId="182137920">
    <w:abstractNumId w:val="193"/>
  </w:num>
  <w:num w:numId="306" w16cid:durableId="1319453737">
    <w:abstractNumId w:val="297"/>
  </w:num>
  <w:num w:numId="307" w16cid:durableId="506559927">
    <w:abstractNumId w:val="250"/>
  </w:num>
  <w:num w:numId="308" w16cid:durableId="926425774">
    <w:abstractNumId w:val="116"/>
  </w:num>
  <w:num w:numId="309" w16cid:durableId="817847372">
    <w:abstractNumId w:val="265"/>
  </w:num>
  <w:num w:numId="310" w16cid:durableId="1762481738">
    <w:abstractNumId w:val="118"/>
  </w:num>
  <w:num w:numId="311" w16cid:durableId="725493001">
    <w:abstractNumId w:val="34"/>
  </w:num>
  <w:num w:numId="312" w16cid:durableId="859930347">
    <w:abstractNumId w:val="314"/>
  </w:num>
  <w:num w:numId="313" w16cid:durableId="407197571">
    <w:abstractNumId w:val="20"/>
  </w:num>
  <w:num w:numId="314" w16cid:durableId="182675263">
    <w:abstractNumId w:val="162"/>
  </w:num>
  <w:num w:numId="315" w16cid:durableId="462306537">
    <w:abstractNumId w:val="408"/>
  </w:num>
  <w:num w:numId="316" w16cid:durableId="1470440069">
    <w:abstractNumId w:val="387"/>
  </w:num>
  <w:num w:numId="317" w16cid:durableId="1215191748">
    <w:abstractNumId w:val="308"/>
  </w:num>
  <w:num w:numId="318" w16cid:durableId="2062823116">
    <w:abstractNumId w:val="396"/>
  </w:num>
  <w:num w:numId="319" w16cid:durableId="1127312151">
    <w:abstractNumId w:val="156"/>
  </w:num>
  <w:num w:numId="320" w16cid:durableId="1976521603">
    <w:abstractNumId w:val="187"/>
  </w:num>
  <w:num w:numId="321" w16cid:durableId="262539093">
    <w:abstractNumId w:val="23"/>
  </w:num>
  <w:num w:numId="322" w16cid:durableId="1950891692">
    <w:abstractNumId w:val="3"/>
  </w:num>
  <w:num w:numId="323" w16cid:durableId="1801605372">
    <w:abstractNumId w:val="141"/>
  </w:num>
  <w:num w:numId="324" w16cid:durableId="1553691286">
    <w:abstractNumId w:val="182"/>
  </w:num>
  <w:num w:numId="325" w16cid:durableId="1903130928">
    <w:abstractNumId w:val="28"/>
  </w:num>
  <w:num w:numId="326" w16cid:durableId="1769155104">
    <w:abstractNumId w:val="1"/>
  </w:num>
  <w:num w:numId="327" w16cid:durableId="396053227">
    <w:abstractNumId w:val="328"/>
  </w:num>
  <w:num w:numId="328" w16cid:durableId="1198813312">
    <w:abstractNumId w:val="362"/>
  </w:num>
  <w:num w:numId="329" w16cid:durableId="1663387150">
    <w:abstractNumId w:val="293"/>
  </w:num>
  <w:num w:numId="330" w16cid:durableId="579948480">
    <w:abstractNumId w:val="0"/>
  </w:num>
  <w:num w:numId="331" w16cid:durableId="298655120">
    <w:abstractNumId w:val="326"/>
  </w:num>
  <w:num w:numId="332" w16cid:durableId="592588222">
    <w:abstractNumId w:val="2"/>
  </w:num>
  <w:num w:numId="333" w16cid:durableId="1657949022">
    <w:abstractNumId w:val="94"/>
  </w:num>
  <w:num w:numId="334" w16cid:durableId="1708986954">
    <w:abstractNumId w:val="4"/>
  </w:num>
  <w:num w:numId="335" w16cid:durableId="1509173989">
    <w:abstractNumId w:val="6"/>
  </w:num>
  <w:num w:numId="336" w16cid:durableId="705642426">
    <w:abstractNumId w:val="412"/>
  </w:num>
  <w:num w:numId="337" w16cid:durableId="1672945525">
    <w:abstractNumId w:val="74"/>
  </w:num>
  <w:num w:numId="338" w16cid:durableId="1884174970">
    <w:abstractNumId w:val="8"/>
  </w:num>
  <w:num w:numId="339" w16cid:durableId="1878618928">
    <w:abstractNumId w:val="7"/>
  </w:num>
  <w:num w:numId="340" w16cid:durableId="1786803250">
    <w:abstractNumId w:val="91"/>
  </w:num>
  <w:num w:numId="341" w16cid:durableId="1033504774">
    <w:abstractNumId w:val="5"/>
  </w:num>
  <w:num w:numId="342" w16cid:durableId="467210004">
    <w:abstractNumId w:val="172"/>
  </w:num>
  <w:num w:numId="343" w16cid:durableId="1882940528">
    <w:abstractNumId w:val="211"/>
  </w:num>
  <w:num w:numId="344" w16cid:durableId="1716927765">
    <w:abstractNumId w:val="173"/>
  </w:num>
  <w:num w:numId="345" w16cid:durableId="1969043863">
    <w:abstractNumId w:val="70"/>
  </w:num>
  <w:num w:numId="346" w16cid:durableId="550457145">
    <w:abstractNumId w:val="365"/>
  </w:num>
  <w:num w:numId="347" w16cid:durableId="1744061621">
    <w:abstractNumId w:val="205"/>
  </w:num>
  <w:num w:numId="348" w16cid:durableId="708602377">
    <w:abstractNumId w:val="115"/>
  </w:num>
  <w:num w:numId="349" w16cid:durableId="460346121">
    <w:abstractNumId w:val="259"/>
  </w:num>
  <w:num w:numId="350" w16cid:durableId="218637168">
    <w:abstractNumId w:val="67"/>
  </w:num>
  <w:num w:numId="351" w16cid:durableId="592859699">
    <w:abstractNumId w:val="231"/>
  </w:num>
  <w:num w:numId="352" w16cid:durableId="1953246091">
    <w:abstractNumId w:val="256"/>
  </w:num>
  <w:num w:numId="353" w16cid:durableId="832380103">
    <w:abstractNumId w:val="143"/>
  </w:num>
  <w:num w:numId="354" w16cid:durableId="160125675">
    <w:abstractNumId w:val="415"/>
  </w:num>
  <w:num w:numId="355" w16cid:durableId="1131826384">
    <w:abstractNumId w:val="61"/>
  </w:num>
  <w:num w:numId="356" w16cid:durableId="462625102">
    <w:abstractNumId w:val="402"/>
  </w:num>
  <w:num w:numId="357" w16cid:durableId="852374968">
    <w:abstractNumId w:val="42"/>
  </w:num>
  <w:num w:numId="358" w16cid:durableId="959410988">
    <w:abstractNumId w:val="180"/>
  </w:num>
  <w:num w:numId="359" w16cid:durableId="965548893">
    <w:abstractNumId w:val="329"/>
  </w:num>
  <w:num w:numId="360" w16cid:durableId="805900290">
    <w:abstractNumId w:val="123"/>
  </w:num>
  <w:num w:numId="361" w16cid:durableId="1081760121">
    <w:abstractNumId w:val="264"/>
  </w:num>
  <w:num w:numId="362" w16cid:durableId="567568793">
    <w:abstractNumId w:val="77"/>
  </w:num>
  <w:num w:numId="363" w16cid:durableId="33162986">
    <w:abstractNumId w:val="356"/>
  </w:num>
  <w:num w:numId="364" w16cid:durableId="19625726">
    <w:abstractNumId w:val="135"/>
  </w:num>
  <w:num w:numId="365" w16cid:durableId="2053461437">
    <w:abstractNumId w:val="413"/>
  </w:num>
  <w:num w:numId="366" w16cid:durableId="186254139">
    <w:abstractNumId w:val="48"/>
  </w:num>
  <w:num w:numId="367" w16cid:durableId="170683187">
    <w:abstractNumId w:val="395"/>
  </w:num>
  <w:num w:numId="368" w16cid:durableId="1783917719">
    <w:abstractNumId w:val="342"/>
  </w:num>
  <w:num w:numId="369" w16cid:durableId="29191300">
    <w:abstractNumId w:val="50"/>
  </w:num>
  <w:num w:numId="370" w16cid:durableId="1007290128">
    <w:abstractNumId w:val="158"/>
  </w:num>
  <w:num w:numId="371" w16cid:durableId="725840246">
    <w:abstractNumId w:val="161"/>
  </w:num>
  <w:num w:numId="372" w16cid:durableId="2108769604">
    <w:abstractNumId w:val="386"/>
  </w:num>
  <w:num w:numId="373" w16cid:durableId="336201473">
    <w:abstractNumId w:val="11"/>
  </w:num>
  <w:num w:numId="374" w16cid:durableId="158466878">
    <w:abstractNumId w:val="10"/>
  </w:num>
  <w:num w:numId="375" w16cid:durableId="1882475149">
    <w:abstractNumId w:val="393"/>
  </w:num>
  <w:num w:numId="376" w16cid:durableId="963002109">
    <w:abstractNumId w:val="146"/>
  </w:num>
  <w:num w:numId="377" w16cid:durableId="1973511383">
    <w:abstractNumId w:val="279"/>
  </w:num>
  <w:num w:numId="378" w16cid:durableId="270746666">
    <w:abstractNumId w:val="84"/>
  </w:num>
  <w:num w:numId="379" w16cid:durableId="505022856">
    <w:abstractNumId w:val="269"/>
  </w:num>
  <w:num w:numId="380" w16cid:durableId="456414440">
    <w:abstractNumId w:val="14"/>
  </w:num>
  <w:num w:numId="381" w16cid:durableId="1798798596">
    <w:abstractNumId w:val="213"/>
  </w:num>
  <w:num w:numId="382" w16cid:durableId="588271149">
    <w:abstractNumId w:val="310"/>
  </w:num>
  <w:num w:numId="383" w16cid:durableId="894589266">
    <w:abstractNumId w:val="152"/>
  </w:num>
  <w:num w:numId="384" w16cid:durableId="1263337704">
    <w:abstractNumId w:val="394"/>
  </w:num>
  <w:num w:numId="385" w16cid:durableId="978194281">
    <w:abstractNumId w:val="339"/>
  </w:num>
  <w:num w:numId="386" w16cid:durableId="1366321557">
    <w:abstractNumId w:val="245"/>
  </w:num>
  <w:num w:numId="387" w16cid:durableId="124588270">
    <w:abstractNumId w:val="320"/>
  </w:num>
  <w:num w:numId="388" w16cid:durableId="122776513">
    <w:abstractNumId w:val="85"/>
  </w:num>
  <w:num w:numId="389" w16cid:durableId="2008357744">
    <w:abstractNumId w:val="203"/>
  </w:num>
  <w:num w:numId="390" w16cid:durableId="1387530536">
    <w:abstractNumId w:val="270"/>
  </w:num>
  <w:num w:numId="391" w16cid:durableId="1213348443">
    <w:abstractNumId w:val="359"/>
  </w:num>
  <w:num w:numId="392" w16cid:durableId="1711419635">
    <w:abstractNumId w:val="258"/>
  </w:num>
  <w:num w:numId="393" w16cid:durableId="526793998">
    <w:abstractNumId w:val="58"/>
  </w:num>
  <w:num w:numId="394" w16cid:durableId="1499227406">
    <w:abstractNumId w:val="30"/>
  </w:num>
  <w:num w:numId="395" w16cid:durableId="2135976738">
    <w:abstractNumId w:val="332"/>
  </w:num>
  <w:num w:numId="396" w16cid:durableId="1082489707">
    <w:abstractNumId w:val="170"/>
  </w:num>
  <w:num w:numId="397" w16cid:durableId="166336260">
    <w:abstractNumId w:val="137"/>
  </w:num>
  <w:num w:numId="398" w16cid:durableId="1309942705">
    <w:abstractNumId w:val="212"/>
  </w:num>
  <w:num w:numId="399" w16cid:durableId="1625621192">
    <w:abstractNumId w:val="352"/>
  </w:num>
  <w:num w:numId="400" w16cid:durableId="1848786732">
    <w:abstractNumId w:val="136"/>
  </w:num>
  <w:num w:numId="401" w16cid:durableId="680855290">
    <w:abstractNumId w:val="64"/>
  </w:num>
  <w:num w:numId="402" w16cid:durableId="712460879">
    <w:abstractNumId w:val="291"/>
  </w:num>
  <w:num w:numId="403" w16cid:durableId="1671711765">
    <w:abstractNumId w:val="255"/>
  </w:num>
  <w:num w:numId="404" w16cid:durableId="367143980">
    <w:abstractNumId w:val="167"/>
  </w:num>
  <w:num w:numId="405" w16cid:durableId="368457450">
    <w:abstractNumId w:val="369"/>
  </w:num>
  <w:num w:numId="406" w16cid:durableId="1287278892">
    <w:abstractNumId w:val="300"/>
  </w:num>
  <w:num w:numId="407" w16cid:durableId="261573220">
    <w:abstractNumId w:val="254"/>
  </w:num>
  <w:num w:numId="408" w16cid:durableId="333531580">
    <w:abstractNumId w:val="241"/>
  </w:num>
  <w:num w:numId="409" w16cid:durableId="1713378274">
    <w:abstractNumId w:val="13"/>
  </w:num>
  <w:num w:numId="410" w16cid:durableId="2024167660">
    <w:abstractNumId w:val="179"/>
  </w:num>
  <w:num w:numId="411" w16cid:durableId="1910118640">
    <w:abstractNumId w:val="271"/>
  </w:num>
  <w:num w:numId="412" w16cid:durableId="626088866">
    <w:abstractNumId w:val="131"/>
  </w:num>
  <w:num w:numId="413" w16cid:durableId="1853490928">
    <w:abstractNumId w:val="323"/>
  </w:num>
  <w:num w:numId="414" w16cid:durableId="670185089">
    <w:abstractNumId w:val="121"/>
  </w:num>
  <w:num w:numId="415" w16cid:durableId="498733580">
    <w:abstractNumId w:val="178"/>
  </w:num>
  <w:num w:numId="416" w16cid:durableId="331836445">
    <w:abstractNumId w:val="313"/>
  </w:num>
  <w:num w:numId="417" w16cid:durableId="679310723">
    <w:abstractNumId w:val="324"/>
  </w:num>
  <w:num w:numId="418" w16cid:durableId="1424036913">
    <w:abstractNumId w:val="30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2F9"/>
    <w:rsid w:val="00000681"/>
    <w:rsid w:val="00001601"/>
    <w:rsid w:val="00001992"/>
    <w:rsid w:val="00004B29"/>
    <w:rsid w:val="0000565E"/>
    <w:rsid w:val="00006F7D"/>
    <w:rsid w:val="00010DD9"/>
    <w:rsid w:val="000118BE"/>
    <w:rsid w:val="00011EEE"/>
    <w:rsid w:val="00014F78"/>
    <w:rsid w:val="000202DB"/>
    <w:rsid w:val="00020841"/>
    <w:rsid w:val="00020EA0"/>
    <w:rsid w:val="00023255"/>
    <w:rsid w:val="00023557"/>
    <w:rsid w:val="00024823"/>
    <w:rsid w:val="00026640"/>
    <w:rsid w:val="000278B1"/>
    <w:rsid w:val="000306DF"/>
    <w:rsid w:val="00030C9D"/>
    <w:rsid w:val="00031F8B"/>
    <w:rsid w:val="00035088"/>
    <w:rsid w:val="00036552"/>
    <w:rsid w:val="0003768A"/>
    <w:rsid w:val="00040E80"/>
    <w:rsid w:val="000420C5"/>
    <w:rsid w:val="000430CC"/>
    <w:rsid w:val="00043166"/>
    <w:rsid w:val="0004492D"/>
    <w:rsid w:val="00045404"/>
    <w:rsid w:val="00047883"/>
    <w:rsid w:val="00051177"/>
    <w:rsid w:val="00052020"/>
    <w:rsid w:val="0005378E"/>
    <w:rsid w:val="00054C38"/>
    <w:rsid w:val="00055EAA"/>
    <w:rsid w:val="00056DEB"/>
    <w:rsid w:val="00056E77"/>
    <w:rsid w:val="00056E96"/>
    <w:rsid w:val="00060E41"/>
    <w:rsid w:val="00062C2B"/>
    <w:rsid w:val="000652E8"/>
    <w:rsid w:val="00067356"/>
    <w:rsid w:val="00067EC0"/>
    <w:rsid w:val="0007075A"/>
    <w:rsid w:val="00070A05"/>
    <w:rsid w:val="0007186F"/>
    <w:rsid w:val="00074086"/>
    <w:rsid w:val="0007488B"/>
    <w:rsid w:val="00075D4C"/>
    <w:rsid w:val="00076F3B"/>
    <w:rsid w:val="00077FB2"/>
    <w:rsid w:val="000808FE"/>
    <w:rsid w:val="0008181A"/>
    <w:rsid w:val="0008289F"/>
    <w:rsid w:val="00083396"/>
    <w:rsid w:val="00084136"/>
    <w:rsid w:val="00084407"/>
    <w:rsid w:val="00084B9B"/>
    <w:rsid w:val="00084FD8"/>
    <w:rsid w:val="0008577B"/>
    <w:rsid w:val="00086B2B"/>
    <w:rsid w:val="00090343"/>
    <w:rsid w:val="00091FED"/>
    <w:rsid w:val="00093AA4"/>
    <w:rsid w:val="00094B85"/>
    <w:rsid w:val="000952F2"/>
    <w:rsid w:val="00095F19"/>
    <w:rsid w:val="0009679E"/>
    <w:rsid w:val="000A09AF"/>
    <w:rsid w:val="000A0F2C"/>
    <w:rsid w:val="000A3E34"/>
    <w:rsid w:val="000A4B86"/>
    <w:rsid w:val="000A4EE2"/>
    <w:rsid w:val="000A693C"/>
    <w:rsid w:val="000B00BF"/>
    <w:rsid w:val="000B111E"/>
    <w:rsid w:val="000B284A"/>
    <w:rsid w:val="000B38BD"/>
    <w:rsid w:val="000B41C4"/>
    <w:rsid w:val="000B4866"/>
    <w:rsid w:val="000B67A3"/>
    <w:rsid w:val="000B6864"/>
    <w:rsid w:val="000B7090"/>
    <w:rsid w:val="000C055C"/>
    <w:rsid w:val="000C0D80"/>
    <w:rsid w:val="000C1503"/>
    <w:rsid w:val="000C2A53"/>
    <w:rsid w:val="000C2E72"/>
    <w:rsid w:val="000C3488"/>
    <w:rsid w:val="000C3EB1"/>
    <w:rsid w:val="000C49C6"/>
    <w:rsid w:val="000C52DF"/>
    <w:rsid w:val="000C74CE"/>
    <w:rsid w:val="000C791F"/>
    <w:rsid w:val="000D2AA5"/>
    <w:rsid w:val="000D3E41"/>
    <w:rsid w:val="000D4F56"/>
    <w:rsid w:val="000D6E0A"/>
    <w:rsid w:val="000D7A22"/>
    <w:rsid w:val="000D7F9F"/>
    <w:rsid w:val="000E1D51"/>
    <w:rsid w:val="000E240D"/>
    <w:rsid w:val="000E3A8C"/>
    <w:rsid w:val="000E5280"/>
    <w:rsid w:val="000E64A9"/>
    <w:rsid w:val="000E796E"/>
    <w:rsid w:val="000E7C02"/>
    <w:rsid w:val="000E7FE6"/>
    <w:rsid w:val="000F195E"/>
    <w:rsid w:val="000F20A0"/>
    <w:rsid w:val="000F2CCD"/>
    <w:rsid w:val="000F378C"/>
    <w:rsid w:val="000F691D"/>
    <w:rsid w:val="00100BFC"/>
    <w:rsid w:val="00103C22"/>
    <w:rsid w:val="00104EBB"/>
    <w:rsid w:val="0010584C"/>
    <w:rsid w:val="00106E6E"/>
    <w:rsid w:val="0011009B"/>
    <w:rsid w:val="001137A8"/>
    <w:rsid w:val="001141A7"/>
    <w:rsid w:val="001171EF"/>
    <w:rsid w:val="00117C04"/>
    <w:rsid w:val="00121739"/>
    <w:rsid w:val="001223D5"/>
    <w:rsid w:val="00122A3D"/>
    <w:rsid w:val="00123C42"/>
    <w:rsid w:val="001244EA"/>
    <w:rsid w:val="001245C6"/>
    <w:rsid w:val="0012492E"/>
    <w:rsid w:val="0012615A"/>
    <w:rsid w:val="00127387"/>
    <w:rsid w:val="001303B6"/>
    <w:rsid w:val="00133BF6"/>
    <w:rsid w:val="00134BB8"/>
    <w:rsid w:val="0013579C"/>
    <w:rsid w:val="001359F1"/>
    <w:rsid w:val="00135E8C"/>
    <w:rsid w:val="001370EE"/>
    <w:rsid w:val="00137C66"/>
    <w:rsid w:val="00137EEA"/>
    <w:rsid w:val="001414F9"/>
    <w:rsid w:val="00141A8D"/>
    <w:rsid w:val="00142D90"/>
    <w:rsid w:val="00142EB3"/>
    <w:rsid w:val="00143183"/>
    <w:rsid w:val="00143B5C"/>
    <w:rsid w:val="001446B8"/>
    <w:rsid w:val="001455F9"/>
    <w:rsid w:val="00145A32"/>
    <w:rsid w:val="00146288"/>
    <w:rsid w:val="00146BE6"/>
    <w:rsid w:val="00153E7A"/>
    <w:rsid w:val="00155313"/>
    <w:rsid w:val="00155D13"/>
    <w:rsid w:val="001633DD"/>
    <w:rsid w:val="00164A3A"/>
    <w:rsid w:val="00165081"/>
    <w:rsid w:val="001664B4"/>
    <w:rsid w:val="00167CEA"/>
    <w:rsid w:val="00172D7B"/>
    <w:rsid w:val="00175EE6"/>
    <w:rsid w:val="00176BF4"/>
    <w:rsid w:val="00180133"/>
    <w:rsid w:val="00180150"/>
    <w:rsid w:val="00184909"/>
    <w:rsid w:val="00184B9E"/>
    <w:rsid w:val="00186A5F"/>
    <w:rsid w:val="00187C00"/>
    <w:rsid w:val="0019150D"/>
    <w:rsid w:val="00191B12"/>
    <w:rsid w:val="0019288D"/>
    <w:rsid w:val="001934A3"/>
    <w:rsid w:val="00193C1E"/>
    <w:rsid w:val="001954EC"/>
    <w:rsid w:val="00196749"/>
    <w:rsid w:val="0019724C"/>
    <w:rsid w:val="0019733D"/>
    <w:rsid w:val="00197AB8"/>
    <w:rsid w:val="00197AC8"/>
    <w:rsid w:val="001A2F75"/>
    <w:rsid w:val="001A313C"/>
    <w:rsid w:val="001A37DE"/>
    <w:rsid w:val="001A48DE"/>
    <w:rsid w:val="001B074A"/>
    <w:rsid w:val="001B19F2"/>
    <w:rsid w:val="001B25BD"/>
    <w:rsid w:val="001B25F2"/>
    <w:rsid w:val="001B2C8B"/>
    <w:rsid w:val="001B35E2"/>
    <w:rsid w:val="001B3687"/>
    <w:rsid w:val="001B36DD"/>
    <w:rsid w:val="001B3C02"/>
    <w:rsid w:val="001B4AA3"/>
    <w:rsid w:val="001B4FF3"/>
    <w:rsid w:val="001B7882"/>
    <w:rsid w:val="001C02FA"/>
    <w:rsid w:val="001C1517"/>
    <w:rsid w:val="001C2811"/>
    <w:rsid w:val="001C3B09"/>
    <w:rsid w:val="001C3EC0"/>
    <w:rsid w:val="001C420E"/>
    <w:rsid w:val="001C5019"/>
    <w:rsid w:val="001C54A3"/>
    <w:rsid w:val="001C57C5"/>
    <w:rsid w:val="001C5BF3"/>
    <w:rsid w:val="001D15D3"/>
    <w:rsid w:val="001D1D3F"/>
    <w:rsid w:val="001D1F6A"/>
    <w:rsid w:val="001D294D"/>
    <w:rsid w:val="001D3758"/>
    <w:rsid w:val="001D376A"/>
    <w:rsid w:val="001D4EB0"/>
    <w:rsid w:val="001E030F"/>
    <w:rsid w:val="001E08BD"/>
    <w:rsid w:val="001E2200"/>
    <w:rsid w:val="001E295F"/>
    <w:rsid w:val="001E3B14"/>
    <w:rsid w:val="001E3C23"/>
    <w:rsid w:val="001E550D"/>
    <w:rsid w:val="001E723E"/>
    <w:rsid w:val="001F220D"/>
    <w:rsid w:val="001F2ABF"/>
    <w:rsid w:val="001F3CFD"/>
    <w:rsid w:val="001F3F22"/>
    <w:rsid w:val="001F4291"/>
    <w:rsid w:val="001F492B"/>
    <w:rsid w:val="001F5BC3"/>
    <w:rsid w:val="001F5D8D"/>
    <w:rsid w:val="001F75B7"/>
    <w:rsid w:val="002006F1"/>
    <w:rsid w:val="002010FF"/>
    <w:rsid w:val="0020188E"/>
    <w:rsid w:val="00201CCD"/>
    <w:rsid w:val="00202C67"/>
    <w:rsid w:val="00203BC1"/>
    <w:rsid w:val="00203D89"/>
    <w:rsid w:val="002043C9"/>
    <w:rsid w:val="002057B6"/>
    <w:rsid w:val="00205C1F"/>
    <w:rsid w:val="00205E1E"/>
    <w:rsid w:val="0021019D"/>
    <w:rsid w:val="0021025B"/>
    <w:rsid w:val="00210813"/>
    <w:rsid w:val="00210A3F"/>
    <w:rsid w:val="00210ED2"/>
    <w:rsid w:val="0021118F"/>
    <w:rsid w:val="002124D4"/>
    <w:rsid w:val="00212978"/>
    <w:rsid w:val="00213EC1"/>
    <w:rsid w:val="00215ED6"/>
    <w:rsid w:val="0021650B"/>
    <w:rsid w:val="00220C50"/>
    <w:rsid w:val="00220FA0"/>
    <w:rsid w:val="0022185D"/>
    <w:rsid w:val="00222023"/>
    <w:rsid w:val="00223AAF"/>
    <w:rsid w:val="00224DA6"/>
    <w:rsid w:val="002264EC"/>
    <w:rsid w:val="00230569"/>
    <w:rsid w:val="00230D7D"/>
    <w:rsid w:val="00233D9E"/>
    <w:rsid w:val="00234CC0"/>
    <w:rsid w:val="00236249"/>
    <w:rsid w:val="00236A97"/>
    <w:rsid w:val="00237AE5"/>
    <w:rsid w:val="00240477"/>
    <w:rsid w:val="002412F3"/>
    <w:rsid w:val="00242C75"/>
    <w:rsid w:val="00242CD2"/>
    <w:rsid w:val="00242D50"/>
    <w:rsid w:val="00242E6D"/>
    <w:rsid w:val="00242F4E"/>
    <w:rsid w:val="00242FA9"/>
    <w:rsid w:val="00243BCB"/>
    <w:rsid w:val="00244AFD"/>
    <w:rsid w:val="002462DA"/>
    <w:rsid w:val="00246B8A"/>
    <w:rsid w:val="00247A94"/>
    <w:rsid w:val="00250031"/>
    <w:rsid w:val="00250409"/>
    <w:rsid w:val="0025145C"/>
    <w:rsid w:val="0025181F"/>
    <w:rsid w:val="0025243D"/>
    <w:rsid w:val="00252524"/>
    <w:rsid w:val="00255CE0"/>
    <w:rsid w:val="00257616"/>
    <w:rsid w:val="00260013"/>
    <w:rsid w:val="00260404"/>
    <w:rsid w:val="00260626"/>
    <w:rsid w:val="00261521"/>
    <w:rsid w:val="00261F64"/>
    <w:rsid w:val="00262619"/>
    <w:rsid w:val="00263032"/>
    <w:rsid w:val="0026429B"/>
    <w:rsid w:val="0026523D"/>
    <w:rsid w:val="002706A2"/>
    <w:rsid w:val="0027088E"/>
    <w:rsid w:val="00270F39"/>
    <w:rsid w:val="0027232E"/>
    <w:rsid w:val="00273F33"/>
    <w:rsid w:val="00274713"/>
    <w:rsid w:val="00274F50"/>
    <w:rsid w:val="00275563"/>
    <w:rsid w:val="00275B0A"/>
    <w:rsid w:val="002818E8"/>
    <w:rsid w:val="00281B25"/>
    <w:rsid w:val="00283BDD"/>
    <w:rsid w:val="002874C8"/>
    <w:rsid w:val="00287B33"/>
    <w:rsid w:val="00290189"/>
    <w:rsid w:val="00290314"/>
    <w:rsid w:val="00290885"/>
    <w:rsid w:val="00291B7C"/>
    <w:rsid w:val="00292F7A"/>
    <w:rsid w:val="002931FB"/>
    <w:rsid w:val="0029351B"/>
    <w:rsid w:val="002956F4"/>
    <w:rsid w:val="00295CA9"/>
    <w:rsid w:val="00295E7A"/>
    <w:rsid w:val="00296DA9"/>
    <w:rsid w:val="00296FF0"/>
    <w:rsid w:val="002A0343"/>
    <w:rsid w:val="002A0DBC"/>
    <w:rsid w:val="002A112F"/>
    <w:rsid w:val="002A11C0"/>
    <w:rsid w:val="002A2FFB"/>
    <w:rsid w:val="002A360E"/>
    <w:rsid w:val="002A43C1"/>
    <w:rsid w:val="002A4871"/>
    <w:rsid w:val="002A6541"/>
    <w:rsid w:val="002A66F3"/>
    <w:rsid w:val="002A7117"/>
    <w:rsid w:val="002B1552"/>
    <w:rsid w:val="002B1FD4"/>
    <w:rsid w:val="002B25EF"/>
    <w:rsid w:val="002B2B34"/>
    <w:rsid w:val="002B36A2"/>
    <w:rsid w:val="002B4871"/>
    <w:rsid w:val="002B6671"/>
    <w:rsid w:val="002B6ED5"/>
    <w:rsid w:val="002B71BD"/>
    <w:rsid w:val="002B75BC"/>
    <w:rsid w:val="002B777D"/>
    <w:rsid w:val="002B78C5"/>
    <w:rsid w:val="002C07ED"/>
    <w:rsid w:val="002C2DAE"/>
    <w:rsid w:val="002C457A"/>
    <w:rsid w:val="002C7E04"/>
    <w:rsid w:val="002D18AD"/>
    <w:rsid w:val="002D1EBE"/>
    <w:rsid w:val="002D5686"/>
    <w:rsid w:val="002D6094"/>
    <w:rsid w:val="002D71DE"/>
    <w:rsid w:val="002E0C71"/>
    <w:rsid w:val="002E1767"/>
    <w:rsid w:val="002E19FD"/>
    <w:rsid w:val="002E2CA6"/>
    <w:rsid w:val="002E405A"/>
    <w:rsid w:val="002E44EF"/>
    <w:rsid w:val="002E4646"/>
    <w:rsid w:val="002E4C29"/>
    <w:rsid w:val="002E4CD7"/>
    <w:rsid w:val="002E6BF8"/>
    <w:rsid w:val="002F0C9B"/>
    <w:rsid w:val="002F19B1"/>
    <w:rsid w:val="002F2049"/>
    <w:rsid w:val="002F2B4B"/>
    <w:rsid w:val="002F3440"/>
    <w:rsid w:val="002F38BA"/>
    <w:rsid w:val="002F6956"/>
    <w:rsid w:val="002F6B5E"/>
    <w:rsid w:val="002F7057"/>
    <w:rsid w:val="00300728"/>
    <w:rsid w:val="00300CCF"/>
    <w:rsid w:val="003011DE"/>
    <w:rsid w:val="00302CEA"/>
    <w:rsid w:val="003039AD"/>
    <w:rsid w:val="00304A65"/>
    <w:rsid w:val="0030513A"/>
    <w:rsid w:val="00306135"/>
    <w:rsid w:val="00306846"/>
    <w:rsid w:val="003069B0"/>
    <w:rsid w:val="00310D03"/>
    <w:rsid w:val="003110A4"/>
    <w:rsid w:val="0031334E"/>
    <w:rsid w:val="00314F0F"/>
    <w:rsid w:val="0031762D"/>
    <w:rsid w:val="003209E2"/>
    <w:rsid w:val="00321612"/>
    <w:rsid w:val="003222A6"/>
    <w:rsid w:val="0032242B"/>
    <w:rsid w:val="00322C2C"/>
    <w:rsid w:val="00322E03"/>
    <w:rsid w:val="0032325A"/>
    <w:rsid w:val="003262CB"/>
    <w:rsid w:val="00327BCE"/>
    <w:rsid w:val="00327DBB"/>
    <w:rsid w:val="003303E5"/>
    <w:rsid w:val="00332ADD"/>
    <w:rsid w:val="003330B0"/>
    <w:rsid w:val="00334D9F"/>
    <w:rsid w:val="003355DB"/>
    <w:rsid w:val="0033561B"/>
    <w:rsid w:val="003360A5"/>
    <w:rsid w:val="00336E2C"/>
    <w:rsid w:val="0034142F"/>
    <w:rsid w:val="00341C3B"/>
    <w:rsid w:val="00341E24"/>
    <w:rsid w:val="003420BD"/>
    <w:rsid w:val="00342293"/>
    <w:rsid w:val="0034291A"/>
    <w:rsid w:val="00342FD5"/>
    <w:rsid w:val="00343677"/>
    <w:rsid w:val="00344F96"/>
    <w:rsid w:val="003451AB"/>
    <w:rsid w:val="0034611A"/>
    <w:rsid w:val="00351A0B"/>
    <w:rsid w:val="00352DED"/>
    <w:rsid w:val="00354444"/>
    <w:rsid w:val="00355C02"/>
    <w:rsid w:val="0035629A"/>
    <w:rsid w:val="00360693"/>
    <w:rsid w:val="003608A7"/>
    <w:rsid w:val="003637F0"/>
    <w:rsid w:val="00364472"/>
    <w:rsid w:val="00364B02"/>
    <w:rsid w:val="00365B0D"/>
    <w:rsid w:val="00365E99"/>
    <w:rsid w:val="00366385"/>
    <w:rsid w:val="00366910"/>
    <w:rsid w:val="00366CDD"/>
    <w:rsid w:val="00367561"/>
    <w:rsid w:val="00370854"/>
    <w:rsid w:val="003717DB"/>
    <w:rsid w:val="00372118"/>
    <w:rsid w:val="00372C27"/>
    <w:rsid w:val="00373C06"/>
    <w:rsid w:val="00373D47"/>
    <w:rsid w:val="00373DDD"/>
    <w:rsid w:val="00376A20"/>
    <w:rsid w:val="00377656"/>
    <w:rsid w:val="003802EB"/>
    <w:rsid w:val="00382EFA"/>
    <w:rsid w:val="0038344A"/>
    <w:rsid w:val="00383888"/>
    <w:rsid w:val="003857DC"/>
    <w:rsid w:val="00386B49"/>
    <w:rsid w:val="00387675"/>
    <w:rsid w:val="00387AE1"/>
    <w:rsid w:val="003905A7"/>
    <w:rsid w:val="003905B0"/>
    <w:rsid w:val="003907BB"/>
    <w:rsid w:val="00390F6D"/>
    <w:rsid w:val="0039122A"/>
    <w:rsid w:val="00391875"/>
    <w:rsid w:val="00392CA9"/>
    <w:rsid w:val="00393674"/>
    <w:rsid w:val="0039476D"/>
    <w:rsid w:val="003961BB"/>
    <w:rsid w:val="00396BBD"/>
    <w:rsid w:val="003971EB"/>
    <w:rsid w:val="003A0AB3"/>
    <w:rsid w:val="003A1596"/>
    <w:rsid w:val="003A1AF7"/>
    <w:rsid w:val="003A2FA8"/>
    <w:rsid w:val="003A32DB"/>
    <w:rsid w:val="003A46F3"/>
    <w:rsid w:val="003A59A5"/>
    <w:rsid w:val="003A6CCC"/>
    <w:rsid w:val="003A6DDC"/>
    <w:rsid w:val="003A7817"/>
    <w:rsid w:val="003A7DF9"/>
    <w:rsid w:val="003B0A0E"/>
    <w:rsid w:val="003B128A"/>
    <w:rsid w:val="003B1D3C"/>
    <w:rsid w:val="003B2FA3"/>
    <w:rsid w:val="003B3A66"/>
    <w:rsid w:val="003B4CB9"/>
    <w:rsid w:val="003B4E42"/>
    <w:rsid w:val="003B4FB7"/>
    <w:rsid w:val="003B544F"/>
    <w:rsid w:val="003B5F33"/>
    <w:rsid w:val="003B714A"/>
    <w:rsid w:val="003C0500"/>
    <w:rsid w:val="003C08C8"/>
    <w:rsid w:val="003C250B"/>
    <w:rsid w:val="003C3B38"/>
    <w:rsid w:val="003C4B65"/>
    <w:rsid w:val="003C4F6D"/>
    <w:rsid w:val="003C6A7C"/>
    <w:rsid w:val="003C71FF"/>
    <w:rsid w:val="003D0275"/>
    <w:rsid w:val="003D0DB5"/>
    <w:rsid w:val="003D1207"/>
    <w:rsid w:val="003D183A"/>
    <w:rsid w:val="003D3AFA"/>
    <w:rsid w:val="003D50CC"/>
    <w:rsid w:val="003D535D"/>
    <w:rsid w:val="003D6AB6"/>
    <w:rsid w:val="003D755E"/>
    <w:rsid w:val="003D7AC3"/>
    <w:rsid w:val="003E09AD"/>
    <w:rsid w:val="003E2FD8"/>
    <w:rsid w:val="003E4319"/>
    <w:rsid w:val="003E499F"/>
    <w:rsid w:val="003E5F5A"/>
    <w:rsid w:val="003E677D"/>
    <w:rsid w:val="003E75BE"/>
    <w:rsid w:val="003E7D57"/>
    <w:rsid w:val="003F0AD1"/>
    <w:rsid w:val="003F17B7"/>
    <w:rsid w:val="003F1FD6"/>
    <w:rsid w:val="003F27C0"/>
    <w:rsid w:val="003F3A3C"/>
    <w:rsid w:val="003F7D2F"/>
    <w:rsid w:val="0040096D"/>
    <w:rsid w:val="00401330"/>
    <w:rsid w:val="00401A4C"/>
    <w:rsid w:val="00401BE1"/>
    <w:rsid w:val="00401F7B"/>
    <w:rsid w:val="00402A07"/>
    <w:rsid w:val="00405152"/>
    <w:rsid w:val="004058D7"/>
    <w:rsid w:val="00406CBE"/>
    <w:rsid w:val="0041084E"/>
    <w:rsid w:val="004118C4"/>
    <w:rsid w:val="004132F8"/>
    <w:rsid w:val="0041491B"/>
    <w:rsid w:val="004149A1"/>
    <w:rsid w:val="00415AA7"/>
    <w:rsid w:val="00422118"/>
    <w:rsid w:val="00423F43"/>
    <w:rsid w:val="00424A8D"/>
    <w:rsid w:val="00425E95"/>
    <w:rsid w:val="00426218"/>
    <w:rsid w:val="00426B4A"/>
    <w:rsid w:val="004270DD"/>
    <w:rsid w:val="004273CD"/>
    <w:rsid w:val="00432822"/>
    <w:rsid w:val="00433652"/>
    <w:rsid w:val="00435131"/>
    <w:rsid w:val="00436681"/>
    <w:rsid w:val="00440123"/>
    <w:rsid w:val="00440189"/>
    <w:rsid w:val="00440F91"/>
    <w:rsid w:val="00441551"/>
    <w:rsid w:val="00441C6F"/>
    <w:rsid w:val="00442172"/>
    <w:rsid w:val="00442924"/>
    <w:rsid w:val="00443DA5"/>
    <w:rsid w:val="00444D6C"/>
    <w:rsid w:val="00445EED"/>
    <w:rsid w:val="0044603D"/>
    <w:rsid w:val="00446F11"/>
    <w:rsid w:val="00446FCC"/>
    <w:rsid w:val="00452DE7"/>
    <w:rsid w:val="00453B40"/>
    <w:rsid w:val="00453D16"/>
    <w:rsid w:val="00454912"/>
    <w:rsid w:val="00454B69"/>
    <w:rsid w:val="00454CF7"/>
    <w:rsid w:val="00455D70"/>
    <w:rsid w:val="00462CCE"/>
    <w:rsid w:val="00462D04"/>
    <w:rsid w:val="00463039"/>
    <w:rsid w:val="004639DF"/>
    <w:rsid w:val="00464227"/>
    <w:rsid w:val="00464F67"/>
    <w:rsid w:val="00466EB3"/>
    <w:rsid w:val="004671DF"/>
    <w:rsid w:val="004671E7"/>
    <w:rsid w:val="0046754E"/>
    <w:rsid w:val="00467C33"/>
    <w:rsid w:val="0047032F"/>
    <w:rsid w:val="004709C6"/>
    <w:rsid w:val="00472FD6"/>
    <w:rsid w:val="004731C3"/>
    <w:rsid w:val="004732C2"/>
    <w:rsid w:val="00473403"/>
    <w:rsid w:val="004738EE"/>
    <w:rsid w:val="00475AD9"/>
    <w:rsid w:val="0047777C"/>
    <w:rsid w:val="00477FFC"/>
    <w:rsid w:val="004808C0"/>
    <w:rsid w:val="004810F0"/>
    <w:rsid w:val="004834BB"/>
    <w:rsid w:val="004861EA"/>
    <w:rsid w:val="00486B48"/>
    <w:rsid w:val="00491726"/>
    <w:rsid w:val="00491AA5"/>
    <w:rsid w:val="004931E1"/>
    <w:rsid w:val="00493BC9"/>
    <w:rsid w:val="00495754"/>
    <w:rsid w:val="00495CCF"/>
    <w:rsid w:val="00496E5F"/>
    <w:rsid w:val="00497995"/>
    <w:rsid w:val="004A1D34"/>
    <w:rsid w:val="004A2A7C"/>
    <w:rsid w:val="004A33FA"/>
    <w:rsid w:val="004A4149"/>
    <w:rsid w:val="004A44B6"/>
    <w:rsid w:val="004B0323"/>
    <w:rsid w:val="004B171A"/>
    <w:rsid w:val="004B2025"/>
    <w:rsid w:val="004B2954"/>
    <w:rsid w:val="004B4399"/>
    <w:rsid w:val="004B4B4A"/>
    <w:rsid w:val="004B56D3"/>
    <w:rsid w:val="004B56D9"/>
    <w:rsid w:val="004B5FB5"/>
    <w:rsid w:val="004B601E"/>
    <w:rsid w:val="004B7017"/>
    <w:rsid w:val="004B703D"/>
    <w:rsid w:val="004B73B1"/>
    <w:rsid w:val="004B7991"/>
    <w:rsid w:val="004B7F28"/>
    <w:rsid w:val="004C0415"/>
    <w:rsid w:val="004C1AE4"/>
    <w:rsid w:val="004C2EA5"/>
    <w:rsid w:val="004C367D"/>
    <w:rsid w:val="004C38D9"/>
    <w:rsid w:val="004C39CA"/>
    <w:rsid w:val="004C43D5"/>
    <w:rsid w:val="004C4ACA"/>
    <w:rsid w:val="004C6949"/>
    <w:rsid w:val="004D0151"/>
    <w:rsid w:val="004D066C"/>
    <w:rsid w:val="004D157F"/>
    <w:rsid w:val="004D255E"/>
    <w:rsid w:val="004D5344"/>
    <w:rsid w:val="004D5A49"/>
    <w:rsid w:val="004E0415"/>
    <w:rsid w:val="004E20CF"/>
    <w:rsid w:val="004E3AC9"/>
    <w:rsid w:val="004E3EBA"/>
    <w:rsid w:val="004E42CE"/>
    <w:rsid w:val="004E4639"/>
    <w:rsid w:val="004F07B3"/>
    <w:rsid w:val="004F1725"/>
    <w:rsid w:val="004F24E9"/>
    <w:rsid w:val="004F2589"/>
    <w:rsid w:val="004F3289"/>
    <w:rsid w:val="004F5A19"/>
    <w:rsid w:val="004F5CF7"/>
    <w:rsid w:val="004F70D8"/>
    <w:rsid w:val="004F75AB"/>
    <w:rsid w:val="00502743"/>
    <w:rsid w:val="00503347"/>
    <w:rsid w:val="005035CC"/>
    <w:rsid w:val="0050372E"/>
    <w:rsid w:val="00504C02"/>
    <w:rsid w:val="005075A5"/>
    <w:rsid w:val="00507955"/>
    <w:rsid w:val="0051240A"/>
    <w:rsid w:val="00512C43"/>
    <w:rsid w:val="00512E41"/>
    <w:rsid w:val="005174DA"/>
    <w:rsid w:val="00517D78"/>
    <w:rsid w:val="005206BF"/>
    <w:rsid w:val="00521F5F"/>
    <w:rsid w:val="00522CA7"/>
    <w:rsid w:val="00525CC7"/>
    <w:rsid w:val="00531B62"/>
    <w:rsid w:val="005332FF"/>
    <w:rsid w:val="00534596"/>
    <w:rsid w:val="005351F7"/>
    <w:rsid w:val="00537336"/>
    <w:rsid w:val="00543626"/>
    <w:rsid w:val="00546048"/>
    <w:rsid w:val="00546500"/>
    <w:rsid w:val="0055048A"/>
    <w:rsid w:val="00550F73"/>
    <w:rsid w:val="005518BD"/>
    <w:rsid w:val="00552207"/>
    <w:rsid w:val="00553477"/>
    <w:rsid w:val="0055373C"/>
    <w:rsid w:val="00553C6B"/>
    <w:rsid w:val="00554167"/>
    <w:rsid w:val="005544EA"/>
    <w:rsid w:val="005551DD"/>
    <w:rsid w:val="0055616C"/>
    <w:rsid w:val="00556E37"/>
    <w:rsid w:val="005613C1"/>
    <w:rsid w:val="00561E0B"/>
    <w:rsid w:val="005621B4"/>
    <w:rsid w:val="0056285B"/>
    <w:rsid w:val="0056449B"/>
    <w:rsid w:val="0056500C"/>
    <w:rsid w:val="0056516F"/>
    <w:rsid w:val="00567452"/>
    <w:rsid w:val="00567B26"/>
    <w:rsid w:val="00570BEE"/>
    <w:rsid w:val="0057132F"/>
    <w:rsid w:val="00571A55"/>
    <w:rsid w:val="00572413"/>
    <w:rsid w:val="00572F14"/>
    <w:rsid w:val="00574EFC"/>
    <w:rsid w:val="00575F8D"/>
    <w:rsid w:val="0058036F"/>
    <w:rsid w:val="005814FD"/>
    <w:rsid w:val="005829F8"/>
    <w:rsid w:val="00583356"/>
    <w:rsid w:val="00584697"/>
    <w:rsid w:val="00585E8A"/>
    <w:rsid w:val="00587A62"/>
    <w:rsid w:val="00587B21"/>
    <w:rsid w:val="00590211"/>
    <w:rsid w:val="00590CE7"/>
    <w:rsid w:val="00592DE9"/>
    <w:rsid w:val="00593402"/>
    <w:rsid w:val="00593E7D"/>
    <w:rsid w:val="00594433"/>
    <w:rsid w:val="00595FA5"/>
    <w:rsid w:val="00596F97"/>
    <w:rsid w:val="005A08F9"/>
    <w:rsid w:val="005A136E"/>
    <w:rsid w:val="005A30FD"/>
    <w:rsid w:val="005A424D"/>
    <w:rsid w:val="005A4699"/>
    <w:rsid w:val="005A4EA4"/>
    <w:rsid w:val="005A6DC0"/>
    <w:rsid w:val="005A7B2A"/>
    <w:rsid w:val="005B00B7"/>
    <w:rsid w:val="005B171A"/>
    <w:rsid w:val="005B2DA7"/>
    <w:rsid w:val="005B34D6"/>
    <w:rsid w:val="005B432A"/>
    <w:rsid w:val="005B6617"/>
    <w:rsid w:val="005C0875"/>
    <w:rsid w:val="005C14A1"/>
    <w:rsid w:val="005C1841"/>
    <w:rsid w:val="005C1940"/>
    <w:rsid w:val="005C1FE5"/>
    <w:rsid w:val="005C33CC"/>
    <w:rsid w:val="005C3815"/>
    <w:rsid w:val="005C4334"/>
    <w:rsid w:val="005C4FDA"/>
    <w:rsid w:val="005C5745"/>
    <w:rsid w:val="005C5D21"/>
    <w:rsid w:val="005C5F71"/>
    <w:rsid w:val="005C5F92"/>
    <w:rsid w:val="005C682B"/>
    <w:rsid w:val="005C79DE"/>
    <w:rsid w:val="005C7A8A"/>
    <w:rsid w:val="005D1F4A"/>
    <w:rsid w:val="005D2560"/>
    <w:rsid w:val="005D45BF"/>
    <w:rsid w:val="005D63F3"/>
    <w:rsid w:val="005D75BB"/>
    <w:rsid w:val="005E0773"/>
    <w:rsid w:val="005E17C8"/>
    <w:rsid w:val="005E2084"/>
    <w:rsid w:val="005E5078"/>
    <w:rsid w:val="005E5F60"/>
    <w:rsid w:val="005E648B"/>
    <w:rsid w:val="005E7BEA"/>
    <w:rsid w:val="005E7CDD"/>
    <w:rsid w:val="005F28C5"/>
    <w:rsid w:val="005F3149"/>
    <w:rsid w:val="005F4AB3"/>
    <w:rsid w:val="005F4FB5"/>
    <w:rsid w:val="005F5B26"/>
    <w:rsid w:val="005F6118"/>
    <w:rsid w:val="005F6F5C"/>
    <w:rsid w:val="005F74D6"/>
    <w:rsid w:val="00600F61"/>
    <w:rsid w:val="0060124D"/>
    <w:rsid w:val="00602C6E"/>
    <w:rsid w:val="00603A84"/>
    <w:rsid w:val="0060783A"/>
    <w:rsid w:val="00610A7D"/>
    <w:rsid w:val="00611737"/>
    <w:rsid w:val="00612E4D"/>
    <w:rsid w:val="0061312F"/>
    <w:rsid w:val="006136B1"/>
    <w:rsid w:val="00620B2E"/>
    <w:rsid w:val="00621D60"/>
    <w:rsid w:val="006225B6"/>
    <w:rsid w:val="00623E9D"/>
    <w:rsid w:val="00624393"/>
    <w:rsid w:val="006252E6"/>
    <w:rsid w:val="0062536A"/>
    <w:rsid w:val="00625FAD"/>
    <w:rsid w:val="00626518"/>
    <w:rsid w:val="006268F8"/>
    <w:rsid w:val="00627D52"/>
    <w:rsid w:val="00631226"/>
    <w:rsid w:val="00632499"/>
    <w:rsid w:val="00632EF6"/>
    <w:rsid w:val="00633E31"/>
    <w:rsid w:val="006355D1"/>
    <w:rsid w:val="00635E66"/>
    <w:rsid w:val="006361A2"/>
    <w:rsid w:val="00636B3B"/>
    <w:rsid w:val="00640777"/>
    <w:rsid w:val="006419AA"/>
    <w:rsid w:val="00641A23"/>
    <w:rsid w:val="006429DD"/>
    <w:rsid w:val="00642B6E"/>
    <w:rsid w:val="006439EB"/>
    <w:rsid w:val="00643F7F"/>
    <w:rsid w:val="00643FB6"/>
    <w:rsid w:val="00647896"/>
    <w:rsid w:val="006501E5"/>
    <w:rsid w:val="00651CB0"/>
    <w:rsid w:val="00652563"/>
    <w:rsid w:val="0065269F"/>
    <w:rsid w:val="0065288F"/>
    <w:rsid w:val="006528BF"/>
    <w:rsid w:val="00652EAD"/>
    <w:rsid w:val="00654391"/>
    <w:rsid w:val="0065443F"/>
    <w:rsid w:val="00654586"/>
    <w:rsid w:val="0065715D"/>
    <w:rsid w:val="006571AD"/>
    <w:rsid w:val="0066129E"/>
    <w:rsid w:val="00661A7F"/>
    <w:rsid w:val="00662207"/>
    <w:rsid w:val="00663968"/>
    <w:rsid w:val="00666DF4"/>
    <w:rsid w:val="0066797B"/>
    <w:rsid w:val="0067000A"/>
    <w:rsid w:val="006701B6"/>
    <w:rsid w:val="00674C71"/>
    <w:rsid w:val="0067665E"/>
    <w:rsid w:val="00676F69"/>
    <w:rsid w:val="006810CE"/>
    <w:rsid w:val="0068134B"/>
    <w:rsid w:val="00682652"/>
    <w:rsid w:val="006828A9"/>
    <w:rsid w:val="00682912"/>
    <w:rsid w:val="00683957"/>
    <w:rsid w:val="00683E37"/>
    <w:rsid w:val="006847B5"/>
    <w:rsid w:val="00684F08"/>
    <w:rsid w:val="006854A2"/>
    <w:rsid w:val="006857FC"/>
    <w:rsid w:val="00686E62"/>
    <w:rsid w:val="00686F33"/>
    <w:rsid w:val="006903C0"/>
    <w:rsid w:val="006904A5"/>
    <w:rsid w:val="006911BC"/>
    <w:rsid w:val="00691C31"/>
    <w:rsid w:val="006926AD"/>
    <w:rsid w:val="00693B3B"/>
    <w:rsid w:val="00693C37"/>
    <w:rsid w:val="00694D52"/>
    <w:rsid w:val="006959DB"/>
    <w:rsid w:val="00695F0F"/>
    <w:rsid w:val="006967F8"/>
    <w:rsid w:val="006973C1"/>
    <w:rsid w:val="006978B5"/>
    <w:rsid w:val="00697F5C"/>
    <w:rsid w:val="006A03D0"/>
    <w:rsid w:val="006A1CD5"/>
    <w:rsid w:val="006A29A6"/>
    <w:rsid w:val="006B07D0"/>
    <w:rsid w:val="006B0B29"/>
    <w:rsid w:val="006B3CA9"/>
    <w:rsid w:val="006B5109"/>
    <w:rsid w:val="006B557B"/>
    <w:rsid w:val="006B5DE7"/>
    <w:rsid w:val="006B61AC"/>
    <w:rsid w:val="006B625D"/>
    <w:rsid w:val="006B6AA9"/>
    <w:rsid w:val="006B70EE"/>
    <w:rsid w:val="006C05D8"/>
    <w:rsid w:val="006C0E4D"/>
    <w:rsid w:val="006C14F0"/>
    <w:rsid w:val="006C179E"/>
    <w:rsid w:val="006C290D"/>
    <w:rsid w:val="006C34A1"/>
    <w:rsid w:val="006C485E"/>
    <w:rsid w:val="006C5420"/>
    <w:rsid w:val="006C5802"/>
    <w:rsid w:val="006C5939"/>
    <w:rsid w:val="006C5CEA"/>
    <w:rsid w:val="006C60DA"/>
    <w:rsid w:val="006D0A8D"/>
    <w:rsid w:val="006D0C82"/>
    <w:rsid w:val="006D1DB4"/>
    <w:rsid w:val="006D2A0F"/>
    <w:rsid w:val="006D3717"/>
    <w:rsid w:val="006D5808"/>
    <w:rsid w:val="006D679E"/>
    <w:rsid w:val="006D68F3"/>
    <w:rsid w:val="006E00BA"/>
    <w:rsid w:val="006E05CB"/>
    <w:rsid w:val="006E5333"/>
    <w:rsid w:val="006E5B51"/>
    <w:rsid w:val="006E5F18"/>
    <w:rsid w:val="006E6033"/>
    <w:rsid w:val="006E6232"/>
    <w:rsid w:val="006F263C"/>
    <w:rsid w:val="006F271A"/>
    <w:rsid w:val="006F302B"/>
    <w:rsid w:val="006F43B7"/>
    <w:rsid w:val="006F463F"/>
    <w:rsid w:val="006F4B9E"/>
    <w:rsid w:val="006F525E"/>
    <w:rsid w:val="006F6E2D"/>
    <w:rsid w:val="007000A6"/>
    <w:rsid w:val="00700E26"/>
    <w:rsid w:val="007021E2"/>
    <w:rsid w:val="007039D1"/>
    <w:rsid w:val="00704025"/>
    <w:rsid w:val="007046FB"/>
    <w:rsid w:val="00704D2E"/>
    <w:rsid w:val="007055C6"/>
    <w:rsid w:val="00705F8D"/>
    <w:rsid w:val="00706432"/>
    <w:rsid w:val="00706CE0"/>
    <w:rsid w:val="00707497"/>
    <w:rsid w:val="007107CF"/>
    <w:rsid w:val="0071290D"/>
    <w:rsid w:val="00713E90"/>
    <w:rsid w:val="00714B4E"/>
    <w:rsid w:val="0071522B"/>
    <w:rsid w:val="0071579F"/>
    <w:rsid w:val="00715A52"/>
    <w:rsid w:val="00716F0C"/>
    <w:rsid w:val="00717028"/>
    <w:rsid w:val="0071703E"/>
    <w:rsid w:val="00717851"/>
    <w:rsid w:val="00717978"/>
    <w:rsid w:val="0072002A"/>
    <w:rsid w:val="007207AD"/>
    <w:rsid w:val="00720B24"/>
    <w:rsid w:val="00720CF4"/>
    <w:rsid w:val="00721FCA"/>
    <w:rsid w:val="007221CC"/>
    <w:rsid w:val="00723536"/>
    <w:rsid w:val="007300C8"/>
    <w:rsid w:val="00732098"/>
    <w:rsid w:val="007321A9"/>
    <w:rsid w:val="00733063"/>
    <w:rsid w:val="0073308A"/>
    <w:rsid w:val="00733CBE"/>
    <w:rsid w:val="00735939"/>
    <w:rsid w:val="007364FA"/>
    <w:rsid w:val="00736C1B"/>
    <w:rsid w:val="007404EA"/>
    <w:rsid w:val="00740624"/>
    <w:rsid w:val="0074177C"/>
    <w:rsid w:val="007425B6"/>
    <w:rsid w:val="00742DAA"/>
    <w:rsid w:val="007457FF"/>
    <w:rsid w:val="00745D07"/>
    <w:rsid w:val="00746C69"/>
    <w:rsid w:val="00750927"/>
    <w:rsid w:val="00750A4C"/>
    <w:rsid w:val="007515D5"/>
    <w:rsid w:val="007516CC"/>
    <w:rsid w:val="007536BF"/>
    <w:rsid w:val="00754449"/>
    <w:rsid w:val="007544AE"/>
    <w:rsid w:val="00755321"/>
    <w:rsid w:val="007565F1"/>
    <w:rsid w:val="00757F4A"/>
    <w:rsid w:val="00761F81"/>
    <w:rsid w:val="00762101"/>
    <w:rsid w:val="00763317"/>
    <w:rsid w:val="00763481"/>
    <w:rsid w:val="00763847"/>
    <w:rsid w:val="00763FCE"/>
    <w:rsid w:val="00763FDB"/>
    <w:rsid w:val="00764C93"/>
    <w:rsid w:val="0076678F"/>
    <w:rsid w:val="00766994"/>
    <w:rsid w:val="0076742D"/>
    <w:rsid w:val="00770A0B"/>
    <w:rsid w:val="007713B5"/>
    <w:rsid w:val="00771E9E"/>
    <w:rsid w:val="00772BEA"/>
    <w:rsid w:val="0077387E"/>
    <w:rsid w:val="00775ADB"/>
    <w:rsid w:val="00775D02"/>
    <w:rsid w:val="00776E2D"/>
    <w:rsid w:val="0078143D"/>
    <w:rsid w:val="00783D32"/>
    <w:rsid w:val="00785858"/>
    <w:rsid w:val="007860B0"/>
    <w:rsid w:val="0078674B"/>
    <w:rsid w:val="00787EE8"/>
    <w:rsid w:val="007905C8"/>
    <w:rsid w:val="007908CD"/>
    <w:rsid w:val="0079140D"/>
    <w:rsid w:val="00791D0F"/>
    <w:rsid w:val="00792293"/>
    <w:rsid w:val="007925F8"/>
    <w:rsid w:val="00792D75"/>
    <w:rsid w:val="00793097"/>
    <w:rsid w:val="007966CC"/>
    <w:rsid w:val="00797F55"/>
    <w:rsid w:val="007A253E"/>
    <w:rsid w:val="007A6345"/>
    <w:rsid w:val="007A7778"/>
    <w:rsid w:val="007A781B"/>
    <w:rsid w:val="007B0DA6"/>
    <w:rsid w:val="007B1048"/>
    <w:rsid w:val="007B2B86"/>
    <w:rsid w:val="007B3022"/>
    <w:rsid w:val="007B3F8C"/>
    <w:rsid w:val="007C1965"/>
    <w:rsid w:val="007C1975"/>
    <w:rsid w:val="007C5637"/>
    <w:rsid w:val="007C5C75"/>
    <w:rsid w:val="007C7002"/>
    <w:rsid w:val="007C7367"/>
    <w:rsid w:val="007D02AF"/>
    <w:rsid w:val="007D0967"/>
    <w:rsid w:val="007D199C"/>
    <w:rsid w:val="007D22E6"/>
    <w:rsid w:val="007D7245"/>
    <w:rsid w:val="007E00F1"/>
    <w:rsid w:val="007E03B5"/>
    <w:rsid w:val="007E1AC5"/>
    <w:rsid w:val="007E1F02"/>
    <w:rsid w:val="007E212A"/>
    <w:rsid w:val="007E332E"/>
    <w:rsid w:val="007E365A"/>
    <w:rsid w:val="007E3923"/>
    <w:rsid w:val="007E41A8"/>
    <w:rsid w:val="007E4926"/>
    <w:rsid w:val="007E4BAB"/>
    <w:rsid w:val="007E5103"/>
    <w:rsid w:val="007E61C5"/>
    <w:rsid w:val="007E6D2E"/>
    <w:rsid w:val="007E71B8"/>
    <w:rsid w:val="007F0D84"/>
    <w:rsid w:val="007F4FCB"/>
    <w:rsid w:val="007F6CEC"/>
    <w:rsid w:val="007F70C8"/>
    <w:rsid w:val="00800773"/>
    <w:rsid w:val="00802378"/>
    <w:rsid w:val="00802631"/>
    <w:rsid w:val="008040D3"/>
    <w:rsid w:val="00804BBD"/>
    <w:rsid w:val="00807612"/>
    <w:rsid w:val="00807AB0"/>
    <w:rsid w:val="00812E0B"/>
    <w:rsid w:val="00817D85"/>
    <w:rsid w:val="00817FF2"/>
    <w:rsid w:val="0082409C"/>
    <w:rsid w:val="008245F4"/>
    <w:rsid w:val="0082479A"/>
    <w:rsid w:val="00824CB6"/>
    <w:rsid w:val="00825370"/>
    <w:rsid w:val="0082716A"/>
    <w:rsid w:val="00830106"/>
    <w:rsid w:val="008334CC"/>
    <w:rsid w:val="0083406B"/>
    <w:rsid w:val="0083473C"/>
    <w:rsid w:val="008358E2"/>
    <w:rsid w:val="008375EB"/>
    <w:rsid w:val="00840238"/>
    <w:rsid w:val="00840F5D"/>
    <w:rsid w:val="0084114E"/>
    <w:rsid w:val="008440D1"/>
    <w:rsid w:val="00844121"/>
    <w:rsid w:val="008441DB"/>
    <w:rsid w:val="00844D01"/>
    <w:rsid w:val="00845F6F"/>
    <w:rsid w:val="0084644E"/>
    <w:rsid w:val="00846CB6"/>
    <w:rsid w:val="00846EBC"/>
    <w:rsid w:val="00850C07"/>
    <w:rsid w:val="00856322"/>
    <w:rsid w:val="00856375"/>
    <w:rsid w:val="008567AD"/>
    <w:rsid w:val="0085682F"/>
    <w:rsid w:val="00857A3B"/>
    <w:rsid w:val="00860019"/>
    <w:rsid w:val="00860F29"/>
    <w:rsid w:val="00860F48"/>
    <w:rsid w:val="00861F10"/>
    <w:rsid w:val="0086341A"/>
    <w:rsid w:val="0086428C"/>
    <w:rsid w:val="00864731"/>
    <w:rsid w:val="00864EC6"/>
    <w:rsid w:val="008650CF"/>
    <w:rsid w:val="00866748"/>
    <w:rsid w:val="008672AC"/>
    <w:rsid w:val="00870E6B"/>
    <w:rsid w:val="008718E5"/>
    <w:rsid w:val="00874031"/>
    <w:rsid w:val="00875DF9"/>
    <w:rsid w:val="00876FA1"/>
    <w:rsid w:val="008808AF"/>
    <w:rsid w:val="00880EBC"/>
    <w:rsid w:val="00881139"/>
    <w:rsid w:val="008812DC"/>
    <w:rsid w:val="0088136B"/>
    <w:rsid w:val="00881524"/>
    <w:rsid w:val="00882DF8"/>
    <w:rsid w:val="00882DFC"/>
    <w:rsid w:val="00883389"/>
    <w:rsid w:val="00884A01"/>
    <w:rsid w:val="008856B1"/>
    <w:rsid w:val="00885DFF"/>
    <w:rsid w:val="0088673F"/>
    <w:rsid w:val="00890AFD"/>
    <w:rsid w:val="00890CE3"/>
    <w:rsid w:val="00891B5B"/>
    <w:rsid w:val="0089413A"/>
    <w:rsid w:val="0089590F"/>
    <w:rsid w:val="008A1563"/>
    <w:rsid w:val="008A1CBF"/>
    <w:rsid w:val="008A22FD"/>
    <w:rsid w:val="008A2D93"/>
    <w:rsid w:val="008A455B"/>
    <w:rsid w:val="008A4EEA"/>
    <w:rsid w:val="008A550F"/>
    <w:rsid w:val="008A6184"/>
    <w:rsid w:val="008A6EFC"/>
    <w:rsid w:val="008A71BD"/>
    <w:rsid w:val="008A7B21"/>
    <w:rsid w:val="008B010F"/>
    <w:rsid w:val="008B06E1"/>
    <w:rsid w:val="008B1238"/>
    <w:rsid w:val="008B4B7A"/>
    <w:rsid w:val="008B515E"/>
    <w:rsid w:val="008B714B"/>
    <w:rsid w:val="008B77A5"/>
    <w:rsid w:val="008C026B"/>
    <w:rsid w:val="008C1366"/>
    <w:rsid w:val="008C3FF5"/>
    <w:rsid w:val="008C51B1"/>
    <w:rsid w:val="008C689F"/>
    <w:rsid w:val="008D0BB5"/>
    <w:rsid w:val="008D1E8E"/>
    <w:rsid w:val="008D2C64"/>
    <w:rsid w:val="008D4798"/>
    <w:rsid w:val="008D7633"/>
    <w:rsid w:val="008D7D1E"/>
    <w:rsid w:val="008D7FDF"/>
    <w:rsid w:val="008E01DB"/>
    <w:rsid w:val="008E0F94"/>
    <w:rsid w:val="008E23E3"/>
    <w:rsid w:val="008E3A07"/>
    <w:rsid w:val="008E3E99"/>
    <w:rsid w:val="008E43DA"/>
    <w:rsid w:val="008E63E3"/>
    <w:rsid w:val="008F0EF5"/>
    <w:rsid w:val="008F149B"/>
    <w:rsid w:val="008F29B2"/>
    <w:rsid w:val="008F3121"/>
    <w:rsid w:val="008F60BD"/>
    <w:rsid w:val="008F6408"/>
    <w:rsid w:val="008F7971"/>
    <w:rsid w:val="0090097E"/>
    <w:rsid w:val="00901EC9"/>
    <w:rsid w:val="00903616"/>
    <w:rsid w:val="00903ABA"/>
    <w:rsid w:val="00903C98"/>
    <w:rsid w:val="009041BA"/>
    <w:rsid w:val="00904296"/>
    <w:rsid w:val="0091010E"/>
    <w:rsid w:val="00910450"/>
    <w:rsid w:val="00911856"/>
    <w:rsid w:val="00912B79"/>
    <w:rsid w:val="00915607"/>
    <w:rsid w:val="00915984"/>
    <w:rsid w:val="00916444"/>
    <w:rsid w:val="00920E6A"/>
    <w:rsid w:val="00921210"/>
    <w:rsid w:val="009212BB"/>
    <w:rsid w:val="00921C0A"/>
    <w:rsid w:val="009225E2"/>
    <w:rsid w:val="00923B79"/>
    <w:rsid w:val="00925443"/>
    <w:rsid w:val="00925A37"/>
    <w:rsid w:val="00926C08"/>
    <w:rsid w:val="00926E70"/>
    <w:rsid w:val="00930CE2"/>
    <w:rsid w:val="00930EF7"/>
    <w:rsid w:val="00930F3A"/>
    <w:rsid w:val="009316A8"/>
    <w:rsid w:val="009318E2"/>
    <w:rsid w:val="0093198D"/>
    <w:rsid w:val="00931F64"/>
    <w:rsid w:val="0093242F"/>
    <w:rsid w:val="00932644"/>
    <w:rsid w:val="00934DED"/>
    <w:rsid w:val="009360EA"/>
    <w:rsid w:val="00936B23"/>
    <w:rsid w:val="00937734"/>
    <w:rsid w:val="00937C0A"/>
    <w:rsid w:val="00937C87"/>
    <w:rsid w:val="00940C30"/>
    <w:rsid w:val="00941155"/>
    <w:rsid w:val="00941DEC"/>
    <w:rsid w:val="00943259"/>
    <w:rsid w:val="009434E0"/>
    <w:rsid w:val="00943579"/>
    <w:rsid w:val="00943986"/>
    <w:rsid w:val="00946893"/>
    <w:rsid w:val="00947DA3"/>
    <w:rsid w:val="009508BA"/>
    <w:rsid w:val="00950EBA"/>
    <w:rsid w:val="00952A7A"/>
    <w:rsid w:val="00954F8D"/>
    <w:rsid w:val="009558FF"/>
    <w:rsid w:val="0095738A"/>
    <w:rsid w:val="00957D4D"/>
    <w:rsid w:val="00957FD3"/>
    <w:rsid w:val="009605DB"/>
    <w:rsid w:val="00960638"/>
    <w:rsid w:val="00961D6F"/>
    <w:rsid w:val="00961D9D"/>
    <w:rsid w:val="009625F7"/>
    <w:rsid w:val="009629BD"/>
    <w:rsid w:val="009629D9"/>
    <w:rsid w:val="0096761E"/>
    <w:rsid w:val="00970E12"/>
    <w:rsid w:val="00971078"/>
    <w:rsid w:val="009740F2"/>
    <w:rsid w:val="00974FB5"/>
    <w:rsid w:val="00975CF1"/>
    <w:rsid w:val="00980997"/>
    <w:rsid w:val="009813E6"/>
    <w:rsid w:val="0098345C"/>
    <w:rsid w:val="0098395D"/>
    <w:rsid w:val="00984267"/>
    <w:rsid w:val="009857C0"/>
    <w:rsid w:val="00987DC9"/>
    <w:rsid w:val="00990052"/>
    <w:rsid w:val="00990622"/>
    <w:rsid w:val="009916EA"/>
    <w:rsid w:val="00992036"/>
    <w:rsid w:val="00992849"/>
    <w:rsid w:val="009928B2"/>
    <w:rsid w:val="00993B20"/>
    <w:rsid w:val="009945EA"/>
    <w:rsid w:val="00996CDB"/>
    <w:rsid w:val="0099760F"/>
    <w:rsid w:val="0099779A"/>
    <w:rsid w:val="009A12C9"/>
    <w:rsid w:val="009A1EC1"/>
    <w:rsid w:val="009A458E"/>
    <w:rsid w:val="009A5038"/>
    <w:rsid w:val="009A55EC"/>
    <w:rsid w:val="009A5F09"/>
    <w:rsid w:val="009A6BBB"/>
    <w:rsid w:val="009B2489"/>
    <w:rsid w:val="009B2885"/>
    <w:rsid w:val="009B2C71"/>
    <w:rsid w:val="009B36A9"/>
    <w:rsid w:val="009B3D14"/>
    <w:rsid w:val="009B44BB"/>
    <w:rsid w:val="009B5D75"/>
    <w:rsid w:val="009B68F1"/>
    <w:rsid w:val="009B7E4E"/>
    <w:rsid w:val="009C2316"/>
    <w:rsid w:val="009C24AF"/>
    <w:rsid w:val="009C267F"/>
    <w:rsid w:val="009C4DBA"/>
    <w:rsid w:val="009C55A4"/>
    <w:rsid w:val="009D09F3"/>
    <w:rsid w:val="009D0F9B"/>
    <w:rsid w:val="009D26A1"/>
    <w:rsid w:val="009D3C6C"/>
    <w:rsid w:val="009D53BD"/>
    <w:rsid w:val="009D6525"/>
    <w:rsid w:val="009D70CB"/>
    <w:rsid w:val="009E1EC9"/>
    <w:rsid w:val="009E2772"/>
    <w:rsid w:val="009E2BFE"/>
    <w:rsid w:val="009E5243"/>
    <w:rsid w:val="009E5A28"/>
    <w:rsid w:val="009E5ADE"/>
    <w:rsid w:val="009E682A"/>
    <w:rsid w:val="009F0971"/>
    <w:rsid w:val="009F20B3"/>
    <w:rsid w:val="009F3161"/>
    <w:rsid w:val="009F47A8"/>
    <w:rsid w:val="009F4A83"/>
    <w:rsid w:val="009F53B3"/>
    <w:rsid w:val="009F6685"/>
    <w:rsid w:val="00A00310"/>
    <w:rsid w:val="00A00CD4"/>
    <w:rsid w:val="00A02398"/>
    <w:rsid w:val="00A02764"/>
    <w:rsid w:val="00A02C6A"/>
    <w:rsid w:val="00A0436B"/>
    <w:rsid w:val="00A048E5"/>
    <w:rsid w:val="00A05AD4"/>
    <w:rsid w:val="00A10574"/>
    <w:rsid w:val="00A1082A"/>
    <w:rsid w:val="00A12063"/>
    <w:rsid w:val="00A13BC0"/>
    <w:rsid w:val="00A1450D"/>
    <w:rsid w:val="00A16643"/>
    <w:rsid w:val="00A17C8A"/>
    <w:rsid w:val="00A2145C"/>
    <w:rsid w:val="00A22999"/>
    <w:rsid w:val="00A23112"/>
    <w:rsid w:val="00A2329F"/>
    <w:rsid w:val="00A25179"/>
    <w:rsid w:val="00A258CB"/>
    <w:rsid w:val="00A26122"/>
    <w:rsid w:val="00A262BB"/>
    <w:rsid w:val="00A26CF3"/>
    <w:rsid w:val="00A3014F"/>
    <w:rsid w:val="00A30793"/>
    <w:rsid w:val="00A30BB7"/>
    <w:rsid w:val="00A317BF"/>
    <w:rsid w:val="00A32475"/>
    <w:rsid w:val="00A33B2D"/>
    <w:rsid w:val="00A35A9B"/>
    <w:rsid w:val="00A36143"/>
    <w:rsid w:val="00A36FDE"/>
    <w:rsid w:val="00A37BEA"/>
    <w:rsid w:val="00A37E87"/>
    <w:rsid w:val="00A4016B"/>
    <w:rsid w:val="00A4041D"/>
    <w:rsid w:val="00A40A60"/>
    <w:rsid w:val="00A40F1A"/>
    <w:rsid w:val="00A42F46"/>
    <w:rsid w:val="00A43895"/>
    <w:rsid w:val="00A43984"/>
    <w:rsid w:val="00A44CAA"/>
    <w:rsid w:val="00A451FF"/>
    <w:rsid w:val="00A45F42"/>
    <w:rsid w:val="00A4652F"/>
    <w:rsid w:val="00A46FA6"/>
    <w:rsid w:val="00A50585"/>
    <w:rsid w:val="00A52B8F"/>
    <w:rsid w:val="00A5350C"/>
    <w:rsid w:val="00A547BD"/>
    <w:rsid w:val="00A54DCC"/>
    <w:rsid w:val="00A55B0E"/>
    <w:rsid w:val="00A5623F"/>
    <w:rsid w:val="00A566FB"/>
    <w:rsid w:val="00A579C6"/>
    <w:rsid w:val="00A57A84"/>
    <w:rsid w:val="00A620A1"/>
    <w:rsid w:val="00A62E14"/>
    <w:rsid w:val="00A62F0A"/>
    <w:rsid w:val="00A62FE3"/>
    <w:rsid w:val="00A62FE4"/>
    <w:rsid w:val="00A6337F"/>
    <w:rsid w:val="00A63ECC"/>
    <w:rsid w:val="00A64043"/>
    <w:rsid w:val="00A6487E"/>
    <w:rsid w:val="00A64B46"/>
    <w:rsid w:val="00A64E17"/>
    <w:rsid w:val="00A65933"/>
    <w:rsid w:val="00A72002"/>
    <w:rsid w:val="00A726BB"/>
    <w:rsid w:val="00A72EB2"/>
    <w:rsid w:val="00A74D93"/>
    <w:rsid w:val="00A76D01"/>
    <w:rsid w:val="00A771EB"/>
    <w:rsid w:val="00A77684"/>
    <w:rsid w:val="00A779FD"/>
    <w:rsid w:val="00A77E6D"/>
    <w:rsid w:val="00A80B20"/>
    <w:rsid w:val="00A85302"/>
    <w:rsid w:val="00A856D8"/>
    <w:rsid w:val="00A864EA"/>
    <w:rsid w:val="00A86E8E"/>
    <w:rsid w:val="00A87F80"/>
    <w:rsid w:val="00A907BE"/>
    <w:rsid w:val="00A9096A"/>
    <w:rsid w:val="00A9148E"/>
    <w:rsid w:val="00A92F4D"/>
    <w:rsid w:val="00A9338C"/>
    <w:rsid w:val="00A933A5"/>
    <w:rsid w:val="00A94751"/>
    <w:rsid w:val="00A9493E"/>
    <w:rsid w:val="00A94EA9"/>
    <w:rsid w:val="00A94F61"/>
    <w:rsid w:val="00A94F83"/>
    <w:rsid w:val="00A9592A"/>
    <w:rsid w:val="00A9593B"/>
    <w:rsid w:val="00A96908"/>
    <w:rsid w:val="00A96E98"/>
    <w:rsid w:val="00A972C9"/>
    <w:rsid w:val="00A975F4"/>
    <w:rsid w:val="00A97A6E"/>
    <w:rsid w:val="00AA1131"/>
    <w:rsid w:val="00AA4AD8"/>
    <w:rsid w:val="00AA548E"/>
    <w:rsid w:val="00AA5A4B"/>
    <w:rsid w:val="00AA7D66"/>
    <w:rsid w:val="00AA7E04"/>
    <w:rsid w:val="00AB0735"/>
    <w:rsid w:val="00AB07FC"/>
    <w:rsid w:val="00AB0D0A"/>
    <w:rsid w:val="00AB0F41"/>
    <w:rsid w:val="00AB1F22"/>
    <w:rsid w:val="00AB22F5"/>
    <w:rsid w:val="00AB67E0"/>
    <w:rsid w:val="00AC45B1"/>
    <w:rsid w:val="00AC53F2"/>
    <w:rsid w:val="00AC5B9E"/>
    <w:rsid w:val="00AC7068"/>
    <w:rsid w:val="00AC7138"/>
    <w:rsid w:val="00AC7DA9"/>
    <w:rsid w:val="00AD00EA"/>
    <w:rsid w:val="00AD0C2B"/>
    <w:rsid w:val="00AD1A30"/>
    <w:rsid w:val="00AD2944"/>
    <w:rsid w:val="00AD3388"/>
    <w:rsid w:val="00AD3E8A"/>
    <w:rsid w:val="00AD4BCA"/>
    <w:rsid w:val="00AD69B6"/>
    <w:rsid w:val="00AD6C15"/>
    <w:rsid w:val="00AD6DB4"/>
    <w:rsid w:val="00AD7AF2"/>
    <w:rsid w:val="00AE4099"/>
    <w:rsid w:val="00AE47C7"/>
    <w:rsid w:val="00AE56E5"/>
    <w:rsid w:val="00AE5B54"/>
    <w:rsid w:val="00AE6459"/>
    <w:rsid w:val="00AE75F6"/>
    <w:rsid w:val="00AF0710"/>
    <w:rsid w:val="00AF10A0"/>
    <w:rsid w:val="00AF10FB"/>
    <w:rsid w:val="00AF1168"/>
    <w:rsid w:val="00AF25D4"/>
    <w:rsid w:val="00AF2C27"/>
    <w:rsid w:val="00AF3781"/>
    <w:rsid w:val="00B00E83"/>
    <w:rsid w:val="00B01151"/>
    <w:rsid w:val="00B021B3"/>
    <w:rsid w:val="00B0261F"/>
    <w:rsid w:val="00B0418A"/>
    <w:rsid w:val="00B05E7B"/>
    <w:rsid w:val="00B07ACD"/>
    <w:rsid w:val="00B11749"/>
    <w:rsid w:val="00B12AB8"/>
    <w:rsid w:val="00B16C43"/>
    <w:rsid w:val="00B20139"/>
    <w:rsid w:val="00B21A82"/>
    <w:rsid w:val="00B21D93"/>
    <w:rsid w:val="00B21DCB"/>
    <w:rsid w:val="00B21F53"/>
    <w:rsid w:val="00B223A2"/>
    <w:rsid w:val="00B2489A"/>
    <w:rsid w:val="00B26958"/>
    <w:rsid w:val="00B26D30"/>
    <w:rsid w:val="00B30EE5"/>
    <w:rsid w:val="00B318CE"/>
    <w:rsid w:val="00B31ABC"/>
    <w:rsid w:val="00B3263F"/>
    <w:rsid w:val="00B3268A"/>
    <w:rsid w:val="00B33212"/>
    <w:rsid w:val="00B333AE"/>
    <w:rsid w:val="00B33D28"/>
    <w:rsid w:val="00B3464D"/>
    <w:rsid w:val="00B357FA"/>
    <w:rsid w:val="00B3786D"/>
    <w:rsid w:val="00B37CA9"/>
    <w:rsid w:val="00B40438"/>
    <w:rsid w:val="00B40F9C"/>
    <w:rsid w:val="00B41139"/>
    <w:rsid w:val="00B42C46"/>
    <w:rsid w:val="00B42F71"/>
    <w:rsid w:val="00B45522"/>
    <w:rsid w:val="00B466C8"/>
    <w:rsid w:val="00B47D67"/>
    <w:rsid w:val="00B50E6A"/>
    <w:rsid w:val="00B524F7"/>
    <w:rsid w:val="00B53084"/>
    <w:rsid w:val="00B53790"/>
    <w:rsid w:val="00B54106"/>
    <w:rsid w:val="00B55E9B"/>
    <w:rsid w:val="00B5718A"/>
    <w:rsid w:val="00B60A73"/>
    <w:rsid w:val="00B62F2C"/>
    <w:rsid w:val="00B6430A"/>
    <w:rsid w:val="00B65A15"/>
    <w:rsid w:val="00B67CD4"/>
    <w:rsid w:val="00B71490"/>
    <w:rsid w:val="00B724A7"/>
    <w:rsid w:val="00B7391D"/>
    <w:rsid w:val="00B764CC"/>
    <w:rsid w:val="00B801B0"/>
    <w:rsid w:val="00B80C86"/>
    <w:rsid w:val="00B80FC8"/>
    <w:rsid w:val="00B81A7E"/>
    <w:rsid w:val="00B83DDF"/>
    <w:rsid w:val="00B85897"/>
    <w:rsid w:val="00B90461"/>
    <w:rsid w:val="00B9148F"/>
    <w:rsid w:val="00B922E4"/>
    <w:rsid w:val="00B9245F"/>
    <w:rsid w:val="00B93466"/>
    <w:rsid w:val="00B9424D"/>
    <w:rsid w:val="00B94FFE"/>
    <w:rsid w:val="00B956FE"/>
    <w:rsid w:val="00B958DE"/>
    <w:rsid w:val="00B963A5"/>
    <w:rsid w:val="00BA0BB6"/>
    <w:rsid w:val="00BA29C5"/>
    <w:rsid w:val="00BA5AB7"/>
    <w:rsid w:val="00BA7533"/>
    <w:rsid w:val="00BB07E3"/>
    <w:rsid w:val="00BB0B48"/>
    <w:rsid w:val="00BB1945"/>
    <w:rsid w:val="00BB2AA4"/>
    <w:rsid w:val="00BB48B6"/>
    <w:rsid w:val="00BB4DA0"/>
    <w:rsid w:val="00BB5644"/>
    <w:rsid w:val="00BB6BB5"/>
    <w:rsid w:val="00BB6F04"/>
    <w:rsid w:val="00BC0E36"/>
    <w:rsid w:val="00BC1CBD"/>
    <w:rsid w:val="00BC39FD"/>
    <w:rsid w:val="00BC6D0A"/>
    <w:rsid w:val="00BC6FFD"/>
    <w:rsid w:val="00BC72EA"/>
    <w:rsid w:val="00BC77AF"/>
    <w:rsid w:val="00BD1A83"/>
    <w:rsid w:val="00BD1B32"/>
    <w:rsid w:val="00BD1FA7"/>
    <w:rsid w:val="00BD2A3B"/>
    <w:rsid w:val="00BD32EC"/>
    <w:rsid w:val="00BD4831"/>
    <w:rsid w:val="00BD4B2E"/>
    <w:rsid w:val="00BD5203"/>
    <w:rsid w:val="00BD5367"/>
    <w:rsid w:val="00BD6EBC"/>
    <w:rsid w:val="00BE2C93"/>
    <w:rsid w:val="00BE452C"/>
    <w:rsid w:val="00BE489D"/>
    <w:rsid w:val="00BE49A3"/>
    <w:rsid w:val="00BE5CDA"/>
    <w:rsid w:val="00BE5F6F"/>
    <w:rsid w:val="00BE6002"/>
    <w:rsid w:val="00BF1D56"/>
    <w:rsid w:val="00BF290C"/>
    <w:rsid w:val="00BF2F7A"/>
    <w:rsid w:val="00BF4CC5"/>
    <w:rsid w:val="00BF54FE"/>
    <w:rsid w:val="00C0010D"/>
    <w:rsid w:val="00C00DFB"/>
    <w:rsid w:val="00C04AAE"/>
    <w:rsid w:val="00C04ED9"/>
    <w:rsid w:val="00C055D3"/>
    <w:rsid w:val="00C07124"/>
    <w:rsid w:val="00C07845"/>
    <w:rsid w:val="00C07BA2"/>
    <w:rsid w:val="00C07CBC"/>
    <w:rsid w:val="00C101A0"/>
    <w:rsid w:val="00C117DC"/>
    <w:rsid w:val="00C12399"/>
    <w:rsid w:val="00C1294E"/>
    <w:rsid w:val="00C1379A"/>
    <w:rsid w:val="00C1442A"/>
    <w:rsid w:val="00C15AAB"/>
    <w:rsid w:val="00C15FBF"/>
    <w:rsid w:val="00C17056"/>
    <w:rsid w:val="00C17859"/>
    <w:rsid w:val="00C17D4F"/>
    <w:rsid w:val="00C2023D"/>
    <w:rsid w:val="00C22163"/>
    <w:rsid w:val="00C22E2B"/>
    <w:rsid w:val="00C22F76"/>
    <w:rsid w:val="00C24AFE"/>
    <w:rsid w:val="00C24FBD"/>
    <w:rsid w:val="00C254E0"/>
    <w:rsid w:val="00C25CC5"/>
    <w:rsid w:val="00C273CC"/>
    <w:rsid w:val="00C307C3"/>
    <w:rsid w:val="00C30B8F"/>
    <w:rsid w:val="00C30CF5"/>
    <w:rsid w:val="00C317F3"/>
    <w:rsid w:val="00C339D4"/>
    <w:rsid w:val="00C34741"/>
    <w:rsid w:val="00C356FD"/>
    <w:rsid w:val="00C365F3"/>
    <w:rsid w:val="00C366B9"/>
    <w:rsid w:val="00C37941"/>
    <w:rsid w:val="00C40D61"/>
    <w:rsid w:val="00C41645"/>
    <w:rsid w:val="00C431CE"/>
    <w:rsid w:val="00C43D47"/>
    <w:rsid w:val="00C448C6"/>
    <w:rsid w:val="00C4618F"/>
    <w:rsid w:val="00C46303"/>
    <w:rsid w:val="00C4707D"/>
    <w:rsid w:val="00C47D4D"/>
    <w:rsid w:val="00C50DA4"/>
    <w:rsid w:val="00C520BE"/>
    <w:rsid w:val="00C52902"/>
    <w:rsid w:val="00C52DC8"/>
    <w:rsid w:val="00C54E48"/>
    <w:rsid w:val="00C56438"/>
    <w:rsid w:val="00C56BB7"/>
    <w:rsid w:val="00C60E0D"/>
    <w:rsid w:val="00C61207"/>
    <w:rsid w:val="00C61263"/>
    <w:rsid w:val="00C63BC7"/>
    <w:rsid w:val="00C673BC"/>
    <w:rsid w:val="00C71A27"/>
    <w:rsid w:val="00C7511E"/>
    <w:rsid w:val="00C75A7A"/>
    <w:rsid w:val="00C76394"/>
    <w:rsid w:val="00C76635"/>
    <w:rsid w:val="00C76ED2"/>
    <w:rsid w:val="00C77878"/>
    <w:rsid w:val="00C77CA8"/>
    <w:rsid w:val="00C8021B"/>
    <w:rsid w:val="00C82901"/>
    <w:rsid w:val="00C83017"/>
    <w:rsid w:val="00C836D1"/>
    <w:rsid w:val="00C83929"/>
    <w:rsid w:val="00C8694C"/>
    <w:rsid w:val="00C87F84"/>
    <w:rsid w:val="00C9040A"/>
    <w:rsid w:val="00C9095F"/>
    <w:rsid w:val="00C91105"/>
    <w:rsid w:val="00C91447"/>
    <w:rsid w:val="00C94245"/>
    <w:rsid w:val="00C9439F"/>
    <w:rsid w:val="00C95BE2"/>
    <w:rsid w:val="00C96C8C"/>
    <w:rsid w:val="00C97F51"/>
    <w:rsid w:val="00CA03AA"/>
    <w:rsid w:val="00CA1867"/>
    <w:rsid w:val="00CA34E8"/>
    <w:rsid w:val="00CA40E6"/>
    <w:rsid w:val="00CA41CE"/>
    <w:rsid w:val="00CA4368"/>
    <w:rsid w:val="00CA49D9"/>
    <w:rsid w:val="00CA5AEF"/>
    <w:rsid w:val="00CA5D5B"/>
    <w:rsid w:val="00CA5DFB"/>
    <w:rsid w:val="00CA6B75"/>
    <w:rsid w:val="00CB0106"/>
    <w:rsid w:val="00CB0FF7"/>
    <w:rsid w:val="00CB1237"/>
    <w:rsid w:val="00CB4F02"/>
    <w:rsid w:val="00CC0A0F"/>
    <w:rsid w:val="00CC0FDF"/>
    <w:rsid w:val="00CC1BFA"/>
    <w:rsid w:val="00CC1CE4"/>
    <w:rsid w:val="00CC2E98"/>
    <w:rsid w:val="00CC345D"/>
    <w:rsid w:val="00CC3D51"/>
    <w:rsid w:val="00CC52A0"/>
    <w:rsid w:val="00CC5F27"/>
    <w:rsid w:val="00CC7501"/>
    <w:rsid w:val="00CC7C14"/>
    <w:rsid w:val="00CD053A"/>
    <w:rsid w:val="00CD1607"/>
    <w:rsid w:val="00CD24DC"/>
    <w:rsid w:val="00CD27E1"/>
    <w:rsid w:val="00CD31F6"/>
    <w:rsid w:val="00CD3840"/>
    <w:rsid w:val="00CD3CA6"/>
    <w:rsid w:val="00CD65F9"/>
    <w:rsid w:val="00CD6CF4"/>
    <w:rsid w:val="00CD6EF7"/>
    <w:rsid w:val="00CE02ED"/>
    <w:rsid w:val="00CE227F"/>
    <w:rsid w:val="00CE4BA7"/>
    <w:rsid w:val="00CE5D88"/>
    <w:rsid w:val="00CF1563"/>
    <w:rsid w:val="00CF55B1"/>
    <w:rsid w:val="00CF734C"/>
    <w:rsid w:val="00CF7D2E"/>
    <w:rsid w:val="00D02F1F"/>
    <w:rsid w:val="00D03747"/>
    <w:rsid w:val="00D04979"/>
    <w:rsid w:val="00D050D1"/>
    <w:rsid w:val="00D05C67"/>
    <w:rsid w:val="00D05D5B"/>
    <w:rsid w:val="00D067B7"/>
    <w:rsid w:val="00D0749C"/>
    <w:rsid w:val="00D1082B"/>
    <w:rsid w:val="00D1092C"/>
    <w:rsid w:val="00D1343A"/>
    <w:rsid w:val="00D14C1E"/>
    <w:rsid w:val="00D1508D"/>
    <w:rsid w:val="00D17855"/>
    <w:rsid w:val="00D17D79"/>
    <w:rsid w:val="00D20A6C"/>
    <w:rsid w:val="00D21668"/>
    <w:rsid w:val="00D2167B"/>
    <w:rsid w:val="00D23B9C"/>
    <w:rsid w:val="00D23CC6"/>
    <w:rsid w:val="00D24496"/>
    <w:rsid w:val="00D253F0"/>
    <w:rsid w:val="00D26B43"/>
    <w:rsid w:val="00D312B0"/>
    <w:rsid w:val="00D31F82"/>
    <w:rsid w:val="00D32FAA"/>
    <w:rsid w:val="00D33133"/>
    <w:rsid w:val="00D33F42"/>
    <w:rsid w:val="00D341AA"/>
    <w:rsid w:val="00D35241"/>
    <w:rsid w:val="00D3672B"/>
    <w:rsid w:val="00D373BE"/>
    <w:rsid w:val="00D4019D"/>
    <w:rsid w:val="00D404FA"/>
    <w:rsid w:val="00D41715"/>
    <w:rsid w:val="00D41E60"/>
    <w:rsid w:val="00D45E14"/>
    <w:rsid w:val="00D4654C"/>
    <w:rsid w:val="00D50860"/>
    <w:rsid w:val="00D52346"/>
    <w:rsid w:val="00D54F61"/>
    <w:rsid w:val="00D5511B"/>
    <w:rsid w:val="00D5524C"/>
    <w:rsid w:val="00D6249B"/>
    <w:rsid w:val="00D624D1"/>
    <w:rsid w:val="00D63DA9"/>
    <w:rsid w:val="00D646DD"/>
    <w:rsid w:val="00D64D40"/>
    <w:rsid w:val="00D65716"/>
    <w:rsid w:val="00D65728"/>
    <w:rsid w:val="00D660B4"/>
    <w:rsid w:val="00D6673D"/>
    <w:rsid w:val="00D710E2"/>
    <w:rsid w:val="00D7112C"/>
    <w:rsid w:val="00D72674"/>
    <w:rsid w:val="00D731E1"/>
    <w:rsid w:val="00D753A6"/>
    <w:rsid w:val="00D75507"/>
    <w:rsid w:val="00D763F3"/>
    <w:rsid w:val="00D7669D"/>
    <w:rsid w:val="00D7701C"/>
    <w:rsid w:val="00D80422"/>
    <w:rsid w:val="00D835FA"/>
    <w:rsid w:val="00D844E4"/>
    <w:rsid w:val="00D85A94"/>
    <w:rsid w:val="00D902B7"/>
    <w:rsid w:val="00D912F6"/>
    <w:rsid w:val="00D92546"/>
    <w:rsid w:val="00D92D6E"/>
    <w:rsid w:val="00D93E01"/>
    <w:rsid w:val="00D944F3"/>
    <w:rsid w:val="00D94B1E"/>
    <w:rsid w:val="00D979FB"/>
    <w:rsid w:val="00DA1861"/>
    <w:rsid w:val="00DA3C28"/>
    <w:rsid w:val="00DA43F7"/>
    <w:rsid w:val="00DA596D"/>
    <w:rsid w:val="00DA7A3A"/>
    <w:rsid w:val="00DB2A1A"/>
    <w:rsid w:val="00DB44E0"/>
    <w:rsid w:val="00DB55FC"/>
    <w:rsid w:val="00DB74E8"/>
    <w:rsid w:val="00DB7EAF"/>
    <w:rsid w:val="00DC16FE"/>
    <w:rsid w:val="00DC5E65"/>
    <w:rsid w:val="00DC6492"/>
    <w:rsid w:val="00DC6B8A"/>
    <w:rsid w:val="00DC776F"/>
    <w:rsid w:val="00DD0802"/>
    <w:rsid w:val="00DD0881"/>
    <w:rsid w:val="00DD10D8"/>
    <w:rsid w:val="00DD2DB8"/>
    <w:rsid w:val="00DD3966"/>
    <w:rsid w:val="00DD3DB9"/>
    <w:rsid w:val="00DD45C3"/>
    <w:rsid w:val="00DD5336"/>
    <w:rsid w:val="00DD5451"/>
    <w:rsid w:val="00DD5CB5"/>
    <w:rsid w:val="00DD7947"/>
    <w:rsid w:val="00DE0287"/>
    <w:rsid w:val="00DE14AB"/>
    <w:rsid w:val="00DE2067"/>
    <w:rsid w:val="00DE3034"/>
    <w:rsid w:val="00DE44C2"/>
    <w:rsid w:val="00DE4ED5"/>
    <w:rsid w:val="00DE72FA"/>
    <w:rsid w:val="00DE79BC"/>
    <w:rsid w:val="00DE79EE"/>
    <w:rsid w:val="00DF0FE8"/>
    <w:rsid w:val="00DF2A58"/>
    <w:rsid w:val="00DF3473"/>
    <w:rsid w:val="00DF53BB"/>
    <w:rsid w:val="00DF627A"/>
    <w:rsid w:val="00E00468"/>
    <w:rsid w:val="00E00A20"/>
    <w:rsid w:val="00E02BF6"/>
    <w:rsid w:val="00E04560"/>
    <w:rsid w:val="00E04E6B"/>
    <w:rsid w:val="00E07568"/>
    <w:rsid w:val="00E109BB"/>
    <w:rsid w:val="00E11E21"/>
    <w:rsid w:val="00E1365B"/>
    <w:rsid w:val="00E13E32"/>
    <w:rsid w:val="00E141CA"/>
    <w:rsid w:val="00E1466D"/>
    <w:rsid w:val="00E17D24"/>
    <w:rsid w:val="00E17F8A"/>
    <w:rsid w:val="00E20315"/>
    <w:rsid w:val="00E2126B"/>
    <w:rsid w:val="00E214BA"/>
    <w:rsid w:val="00E2241E"/>
    <w:rsid w:val="00E22AA4"/>
    <w:rsid w:val="00E22CD5"/>
    <w:rsid w:val="00E24B97"/>
    <w:rsid w:val="00E25408"/>
    <w:rsid w:val="00E257BE"/>
    <w:rsid w:val="00E27318"/>
    <w:rsid w:val="00E27E89"/>
    <w:rsid w:val="00E30F84"/>
    <w:rsid w:val="00E3186D"/>
    <w:rsid w:val="00E32FEE"/>
    <w:rsid w:val="00E33528"/>
    <w:rsid w:val="00E33FBE"/>
    <w:rsid w:val="00E36E41"/>
    <w:rsid w:val="00E3794F"/>
    <w:rsid w:val="00E40D14"/>
    <w:rsid w:val="00E42E3C"/>
    <w:rsid w:val="00E42E3E"/>
    <w:rsid w:val="00E44CA1"/>
    <w:rsid w:val="00E44D86"/>
    <w:rsid w:val="00E44DD0"/>
    <w:rsid w:val="00E473D1"/>
    <w:rsid w:val="00E47A01"/>
    <w:rsid w:val="00E50666"/>
    <w:rsid w:val="00E5091F"/>
    <w:rsid w:val="00E5242A"/>
    <w:rsid w:val="00E5255D"/>
    <w:rsid w:val="00E53FB3"/>
    <w:rsid w:val="00E54BF5"/>
    <w:rsid w:val="00E55524"/>
    <w:rsid w:val="00E56B8A"/>
    <w:rsid w:val="00E57F4D"/>
    <w:rsid w:val="00E601BF"/>
    <w:rsid w:val="00E601E7"/>
    <w:rsid w:val="00E61AA2"/>
    <w:rsid w:val="00E6286D"/>
    <w:rsid w:val="00E62A37"/>
    <w:rsid w:val="00E62CAF"/>
    <w:rsid w:val="00E63071"/>
    <w:rsid w:val="00E640A0"/>
    <w:rsid w:val="00E64C93"/>
    <w:rsid w:val="00E675F6"/>
    <w:rsid w:val="00E71AF4"/>
    <w:rsid w:val="00E7322C"/>
    <w:rsid w:val="00E74E71"/>
    <w:rsid w:val="00E74FAD"/>
    <w:rsid w:val="00E80EED"/>
    <w:rsid w:val="00E8157D"/>
    <w:rsid w:val="00E842F8"/>
    <w:rsid w:val="00E84623"/>
    <w:rsid w:val="00E85380"/>
    <w:rsid w:val="00E86A2E"/>
    <w:rsid w:val="00E86E04"/>
    <w:rsid w:val="00E87AA9"/>
    <w:rsid w:val="00E90C59"/>
    <w:rsid w:val="00E91287"/>
    <w:rsid w:val="00E91FC0"/>
    <w:rsid w:val="00E91FF9"/>
    <w:rsid w:val="00E920B6"/>
    <w:rsid w:val="00E94979"/>
    <w:rsid w:val="00E95CF8"/>
    <w:rsid w:val="00E96B59"/>
    <w:rsid w:val="00EA07B7"/>
    <w:rsid w:val="00EA0FD9"/>
    <w:rsid w:val="00EA12F9"/>
    <w:rsid w:val="00EA3EBA"/>
    <w:rsid w:val="00EA4019"/>
    <w:rsid w:val="00EA5C83"/>
    <w:rsid w:val="00EB07BB"/>
    <w:rsid w:val="00EB09A0"/>
    <w:rsid w:val="00EB1F83"/>
    <w:rsid w:val="00EB2CE0"/>
    <w:rsid w:val="00EB4DB2"/>
    <w:rsid w:val="00EB5771"/>
    <w:rsid w:val="00EC0237"/>
    <w:rsid w:val="00EC1527"/>
    <w:rsid w:val="00EC2DCA"/>
    <w:rsid w:val="00EC3F63"/>
    <w:rsid w:val="00EC3FB4"/>
    <w:rsid w:val="00EC44A9"/>
    <w:rsid w:val="00EC5264"/>
    <w:rsid w:val="00EC5A9E"/>
    <w:rsid w:val="00EC7D60"/>
    <w:rsid w:val="00ED03D1"/>
    <w:rsid w:val="00ED0D80"/>
    <w:rsid w:val="00ED0FBA"/>
    <w:rsid w:val="00ED304D"/>
    <w:rsid w:val="00ED6910"/>
    <w:rsid w:val="00ED6AD9"/>
    <w:rsid w:val="00EE39C4"/>
    <w:rsid w:val="00EE3E79"/>
    <w:rsid w:val="00EE3EAE"/>
    <w:rsid w:val="00EE4295"/>
    <w:rsid w:val="00EE5A11"/>
    <w:rsid w:val="00EE6C0A"/>
    <w:rsid w:val="00EE6F29"/>
    <w:rsid w:val="00EE7D0C"/>
    <w:rsid w:val="00EE7D7F"/>
    <w:rsid w:val="00EF353A"/>
    <w:rsid w:val="00EF4F7C"/>
    <w:rsid w:val="00EF5063"/>
    <w:rsid w:val="00EF51E6"/>
    <w:rsid w:val="00EF592A"/>
    <w:rsid w:val="00EF78CB"/>
    <w:rsid w:val="00F02786"/>
    <w:rsid w:val="00F03678"/>
    <w:rsid w:val="00F037E1"/>
    <w:rsid w:val="00F04E07"/>
    <w:rsid w:val="00F05782"/>
    <w:rsid w:val="00F12417"/>
    <w:rsid w:val="00F12F6D"/>
    <w:rsid w:val="00F13697"/>
    <w:rsid w:val="00F14CCA"/>
    <w:rsid w:val="00F210DB"/>
    <w:rsid w:val="00F221A5"/>
    <w:rsid w:val="00F2251C"/>
    <w:rsid w:val="00F23403"/>
    <w:rsid w:val="00F274AE"/>
    <w:rsid w:val="00F3325B"/>
    <w:rsid w:val="00F334B8"/>
    <w:rsid w:val="00F33561"/>
    <w:rsid w:val="00F341F1"/>
    <w:rsid w:val="00F344E0"/>
    <w:rsid w:val="00F35639"/>
    <w:rsid w:val="00F36713"/>
    <w:rsid w:val="00F40275"/>
    <w:rsid w:val="00F419B7"/>
    <w:rsid w:val="00F4302E"/>
    <w:rsid w:val="00F430F9"/>
    <w:rsid w:val="00F44199"/>
    <w:rsid w:val="00F44287"/>
    <w:rsid w:val="00F4450B"/>
    <w:rsid w:val="00F44635"/>
    <w:rsid w:val="00F44761"/>
    <w:rsid w:val="00F46E48"/>
    <w:rsid w:val="00F504A7"/>
    <w:rsid w:val="00F508EF"/>
    <w:rsid w:val="00F5095B"/>
    <w:rsid w:val="00F512AA"/>
    <w:rsid w:val="00F518DF"/>
    <w:rsid w:val="00F51F6D"/>
    <w:rsid w:val="00F53014"/>
    <w:rsid w:val="00F53DB0"/>
    <w:rsid w:val="00F543DD"/>
    <w:rsid w:val="00F57289"/>
    <w:rsid w:val="00F57D5C"/>
    <w:rsid w:val="00F612F9"/>
    <w:rsid w:val="00F6273D"/>
    <w:rsid w:val="00F632B9"/>
    <w:rsid w:val="00F6389C"/>
    <w:rsid w:val="00F642AB"/>
    <w:rsid w:val="00F6460B"/>
    <w:rsid w:val="00F72E07"/>
    <w:rsid w:val="00F7384F"/>
    <w:rsid w:val="00F74760"/>
    <w:rsid w:val="00F75363"/>
    <w:rsid w:val="00F75626"/>
    <w:rsid w:val="00F77CEB"/>
    <w:rsid w:val="00F81692"/>
    <w:rsid w:val="00F820F6"/>
    <w:rsid w:val="00F85983"/>
    <w:rsid w:val="00F934E5"/>
    <w:rsid w:val="00F966DC"/>
    <w:rsid w:val="00F96F60"/>
    <w:rsid w:val="00FA15AB"/>
    <w:rsid w:val="00FA1777"/>
    <w:rsid w:val="00FA1C65"/>
    <w:rsid w:val="00FA202C"/>
    <w:rsid w:val="00FA25E8"/>
    <w:rsid w:val="00FA27FB"/>
    <w:rsid w:val="00FA31F3"/>
    <w:rsid w:val="00FA3F2B"/>
    <w:rsid w:val="00FA4BAD"/>
    <w:rsid w:val="00FA622F"/>
    <w:rsid w:val="00FA66E1"/>
    <w:rsid w:val="00FA6B1F"/>
    <w:rsid w:val="00FA6B24"/>
    <w:rsid w:val="00FA6F34"/>
    <w:rsid w:val="00FA703D"/>
    <w:rsid w:val="00FA7DC2"/>
    <w:rsid w:val="00FB0FE7"/>
    <w:rsid w:val="00FB1490"/>
    <w:rsid w:val="00FB186C"/>
    <w:rsid w:val="00FB20A4"/>
    <w:rsid w:val="00FB34C7"/>
    <w:rsid w:val="00FB3902"/>
    <w:rsid w:val="00FB4B65"/>
    <w:rsid w:val="00FB4E34"/>
    <w:rsid w:val="00FB5FD3"/>
    <w:rsid w:val="00FB65BF"/>
    <w:rsid w:val="00FB65FC"/>
    <w:rsid w:val="00FC0024"/>
    <w:rsid w:val="00FC045E"/>
    <w:rsid w:val="00FC17E2"/>
    <w:rsid w:val="00FC29DD"/>
    <w:rsid w:val="00FC382C"/>
    <w:rsid w:val="00FC3C50"/>
    <w:rsid w:val="00FC4291"/>
    <w:rsid w:val="00FC42AE"/>
    <w:rsid w:val="00FC4780"/>
    <w:rsid w:val="00FC4B59"/>
    <w:rsid w:val="00FC6ABD"/>
    <w:rsid w:val="00FC7B90"/>
    <w:rsid w:val="00FD05DA"/>
    <w:rsid w:val="00FD2482"/>
    <w:rsid w:val="00FD2952"/>
    <w:rsid w:val="00FD428B"/>
    <w:rsid w:val="00FD4388"/>
    <w:rsid w:val="00FD4541"/>
    <w:rsid w:val="00FD5758"/>
    <w:rsid w:val="00FD581A"/>
    <w:rsid w:val="00FD63D3"/>
    <w:rsid w:val="00FD71BD"/>
    <w:rsid w:val="00FD7846"/>
    <w:rsid w:val="00FE193B"/>
    <w:rsid w:val="00FE731D"/>
    <w:rsid w:val="00FF0653"/>
    <w:rsid w:val="00FF0682"/>
    <w:rsid w:val="00FF0922"/>
    <w:rsid w:val="00FF09E2"/>
    <w:rsid w:val="00FF1907"/>
    <w:rsid w:val="00FF20C1"/>
    <w:rsid w:val="00FF2C48"/>
    <w:rsid w:val="00FF4380"/>
    <w:rsid w:val="00FF63F2"/>
    <w:rsid w:val="00FF6A3D"/>
    <w:rsid w:val="00FF73DE"/>
    <w:rsid w:val="00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DC457"/>
  <w15:docId w15:val="{EAA83D0D-3783-4813-A1FC-23CC8C07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C6A"/>
    <w:rPr>
      <w:rFonts w:ascii="Arial" w:eastAsia="Times New Roman" w:hAnsi="Arial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6528BF"/>
    <w:pPr>
      <w:keepNext/>
      <w:tabs>
        <w:tab w:val="right" w:pos="8280"/>
      </w:tabs>
      <w:spacing w:after="40"/>
      <w:jc w:val="center"/>
      <w:outlineLvl w:val="0"/>
    </w:pPr>
    <w:rPr>
      <w:b/>
      <w:sz w:val="20"/>
    </w:rPr>
  </w:style>
  <w:style w:type="paragraph" w:styleId="Heading5">
    <w:name w:val="heading 5"/>
    <w:basedOn w:val="Normal"/>
    <w:next w:val="Normal"/>
    <w:link w:val="Heading5Char"/>
    <w:qFormat/>
    <w:rsid w:val="006528BF"/>
    <w:pPr>
      <w:keepNext/>
      <w:tabs>
        <w:tab w:val="right" w:pos="8280"/>
      </w:tabs>
      <w:spacing w:after="120"/>
      <w:outlineLvl w:val="4"/>
    </w:pPr>
    <w:rPr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6528BF"/>
    <w:pPr>
      <w:keepNext/>
      <w:jc w:val="center"/>
      <w:outlineLvl w:val="5"/>
    </w:pPr>
    <w:rPr>
      <w:rFonts w:ascii="Arial Narrow" w:hAnsi="Arial Narrow"/>
      <w:b/>
      <w:sz w:val="40"/>
    </w:rPr>
  </w:style>
  <w:style w:type="paragraph" w:styleId="Heading7">
    <w:name w:val="heading 7"/>
    <w:basedOn w:val="Normal"/>
    <w:next w:val="Normal"/>
    <w:link w:val="Heading7Char"/>
    <w:qFormat/>
    <w:rsid w:val="006528BF"/>
    <w:pPr>
      <w:keepNext/>
      <w:jc w:val="center"/>
      <w:outlineLvl w:val="6"/>
    </w:pPr>
    <w:rPr>
      <w:rFonts w:ascii="Arial Narrow" w:hAnsi="Arial Narrow" w:cs="Arial"/>
      <w:b/>
      <w:bCs/>
    </w:rPr>
  </w:style>
  <w:style w:type="paragraph" w:styleId="Heading8">
    <w:name w:val="heading 8"/>
    <w:basedOn w:val="Normal"/>
    <w:next w:val="Normal"/>
    <w:link w:val="Heading8Char"/>
    <w:qFormat/>
    <w:rsid w:val="006528BF"/>
    <w:pPr>
      <w:keepNext/>
      <w:tabs>
        <w:tab w:val="right" w:pos="8280"/>
      </w:tabs>
      <w:spacing w:after="120"/>
      <w:jc w:val="center"/>
      <w:outlineLvl w:val="7"/>
    </w:pPr>
    <w:rPr>
      <w:b/>
      <w:bCs/>
      <w:color w:val="000000"/>
      <w:sz w:val="20"/>
    </w:rPr>
  </w:style>
  <w:style w:type="paragraph" w:styleId="Heading9">
    <w:name w:val="heading 9"/>
    <w:basedOn w:val="Normal"/>
    <w:next w:val="Normal"/>
    <w:link w:val="Heading9Char"/>
    <w:qFormat/>
    <w:rsid w:val="006528BF"/>
    <w:pPr>
      <w:keepNext/>
      <w:tabs>
        <w:tab w:val="right" w:pos="8280"/>
      </w:tabs>
      <w:spacing w:before="100" w:beforeAutospacing="1" w:after="60"/>
      <w:outlineLvl w:val="8"/>
    </w:pPr>
    <w:rPr>
      <w:rFonts w:ascii="Arial Narrow" w:hAnsi="Arial Narrow"/>
      <w:b/>
      <w:b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53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3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rsid w:val="001553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5313"/>
  </w:style>
  <w:style w:type="paragraph" w:styleId="Footer">
    <w:name w:val="footer"/>
    <w:basedOn w:val="Normal"/>
    <w:link w:val="FooterChar"/>
    <w:uiPriority w:val="99"/>
    <w:unhideWhenUsed/>
    <w:rsid w:val="0015531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155313"/>
  </w:style>
  <w:style w:type="character" w:customStyle="1" w:styleId="Heading1Char">
    <w:name w:val="Heading 1 Char"/>
    <w:basedOn w:val="DefaultParagraphFont"/>
    <w:link w:val="Heading1"/>
    <w:rsid w:val="006528BF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6528BF"/>
    <w:rPr>
      <w:rFonts w:ascii="Arial" w:eastAsia="Times New Roman" w:hAnsi="Arial" w:cs="Times New Roman"/>
      <w:b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6528BF"/>
    <w:rPr>
      <w:rFonts w:ascii="Arial Narrow" w:eastAsia="Times New Roman" w:hAnsi="Arial Narrow" w:cs="Times New Roman"/>
      <w:b/>
      <w:sz w:val="40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6528BF"/>
    <w:rPr>
      <w:rFonts w:ascii="Arial Narrow" w:eastAsia="Times New Roman" w:hAnsi="Arial Narrow" w:cs="Arial"/>
      <w:b/>
      <w:bCs/>
      <w:sz w:val="24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6528BF"/>
    <w:rPr>
      <w:rFonts w:ascii="Arial" w:eastAsia="Times New Roman" w:hAnsi="Arial" w:cs="Times New Roman"/>
      <w:b/>
      <w:bCs/>
      <w:color w:val="000000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6528BF"/>
    <w:rPr>
      <w:rFonts w:ascii="Arial Narrow" w:eastAsia="Times New Roman" w:hAnsi="Arial Narrow" w:cs="Times New Roman"/>
      <w:b/>
      <w:bCs/>
      <w:color w:val="000000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210813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rsid w:val="003637F0"/>
    <w:pPr>
      <w:spacing w:line="360" w:lineRule="auto"/>
    </w:pPr>
    <w:rPr>
      <w:rFonts w:ascii="Garamond" w:hAnsi="Garamond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3637F0"/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B1174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11749"/>
    <w:rPr>
      <w:rFonts w:ascii="Arial" w:eastAsia="Times New Roman" w:hAnsi="Arial" w:cs="Times New Roman"/>
      <w:sz w:val="24"/>
      <w:szCs w:val="20"/>
      <w:lang w:val="en-GB"/>
    </w:rPr>
  </w:style>
  <w:style w:type="table" w:styleId="TableGrid">
    <w:name w:val="Table Grid"/>
    <w:basedOn w:val="TableNormal"/>
    <w:uiPriority w:val="59"/>
    <w:rsid w:val="00B1174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uiPriority w:val="99"/>
    <w:rsid w:val="00DD5CB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E365A"/>
  </w:style>
  <w:style w:type="table" w:customStyle="1" w:styleId="TableGrid1">
    <w:name w:val="Table Grid1"/>
    <w:basedOn w:val="TableNormal"/>
    <w:next w:val="TableGrid"/>
    <w:uiPriority w:val="59"/>
    <w:rsid w:val="00D04979"/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2524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Spacing">
    <w:name w:val="No Spacing"/>
    <w:uiPriority w:val="1"/>
    <w:qFormat/>
    <w:rsid w:val="004C1AE4"/>
    <w:rPr>
      <w:rFonts w:ascii="Calibri" w:hAnsi="Calibri" w:cs="Times New Roman"/>
      <w:lang w:val="en-MY"/>
    </w:rPr>
  </w:style>
  <w:style w:type="paragraph" w:customStyle="1" w:styleId="rich-text-component">
    <w:name w:val="rich-text-component"/>
    <w:basedOn w:val="Normal"/>
    <w:rsid w:val="0067000A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paragraph" w:customStyle="1" w:styleId="xu3eyu0">
    <w:name w:val="xu3eyu0"/>
    <w:basedOn w:val="Normal"/>
    <w:rsid w:val="003A1596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customStyle="1" w:styleId="xu3eyu01">
    <w:name w:val="xu3eyu01"/>
    <w:basedOn w:val="DefaultParagraphFont"/>
    <w:rsid w:val="003A1596"/>
  </w:style>
  <w:style w:type="paragraph" w:styleId="NormalWeb">
    <w:name w:val="Normal (Web)"/>
    <w:basedOn w:val="Normal"/>
    <w:uiPriority w:val="99"/>
    <w:unhideWhenUsed/>
    <w:rsid w:val="00522CA7"/>
    <w:pPr>
      <w:spacing w:before="100" w:beforeAutospacing="1" w:after="100" w:afterAutospacing="1"/>
    </w:pPr>
    <w:rPr>
      <w:rFonts w:ascii="Times New Roman" w:hAnsi="Times New Roman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B07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07B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07BB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7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7BB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D1F4A"/>
    <w:pPr>
      <w:pBdr>
        <w:bottom w:val="single" w:sz="6" w:space="1" w:color="auto"/>
      </w:pBdr>
      <w:jc w:val="center"/>
    </w:pPr>
    <w:rPr>
      <w:rFonts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D1F4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6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9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1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9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2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8813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192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0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46028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58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1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797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674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5320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011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ye\Dropbox\JTE%20Working%20Documents\JTE%20Forms\JTE%20Recruit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DFC47F-8A54-40B2-B27C-068085632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JTE Recruit Letter Head</Template>
  <TotalTime>950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Tye YP</dc:creator>
  <cp:keywords/>
  <dc:description/>
  <cp:lastModifiedBy>Lissa Lee</cp:lastModifiedBy>
  <cp:revision>2</cp:revision>
  <cp:lastPrinted>2018-04-10T09:11:00Z</cp:lastPrinted>
  <dcterms:created xsi:type="dcterms:W3CDTF">2024-05-10T03:58:00Z</dcterms:created>
  <dcterms:modified xsi:type="dcterms:W3CDTF">2026-03-11T05:54:00Z</dcterms:modified>
</cp:coreProperties>
</file>