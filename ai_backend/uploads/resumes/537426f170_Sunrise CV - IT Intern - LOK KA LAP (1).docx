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F97B" w14:textId="10C886E3" w:rsidR="00882DFC" w:rsidRPr="00A02C6A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 xml:space="preserve">Position Applied </w:t>
      </w:r>
      <w:r w:rsidR="00A44CAA" w:rsidRPr="004D0151">
        <w:rPr>
          <w:rFonts w:asciiTheme="minorHAnsi" w:hAnsiTheme="minorHAnsi" w:cstheme="minorHAnsi"/>
          <w:b/>
          <w:szCs w:val="22"/>
        </w:rPr>
        <w:t>for</w:t>
      </w:r>
      <w:r w:rsidR="00A44CAA">
        <w:rPr>
          <w:rFonts w:asciiTheme="minorHAnsi" w:hAnsiTheme="minorHAnsi" w:cstheme="minorHAnsi"/>
          <w:b/>
          <w:szCs w:val="22"/>
        </w:rPr>
        <w:t>:</w:t>
      </w:r>
      <w:r w:rsidR="00A02C6A">
        <w:rPr>
          <w:rFonts w:asciiTheme="minorHAnsi" w:eastAsiaTheme="minorEastAsia" w:hAnsiTheme="minorHAnsi" w:cstheme="minorHAnsi" w:hint="eastAsia"/>
          <w:b/>
          <w:szCs w:val="22"/>
          <w:lang w:eastAsia="zh-CN"/>
        </w:rPr>
        <w:t xml:space="preserve"> </w:t>
      </w:r>
      <w:r>
        <w:rPr>
          <w:rFonts w:ascii="Calibri" w:hAnsi="Calibri" w:eastAsia="Calibri"/>
        </w:rPr>
        <w:t xml:space="preserve"> IT Intern</w:t>
      </w:r>
    </w:p>
    <w:p w14:paraId="519BDEA4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Personal Information</w:t>
      </w:r>
    </w:p>
    <w:p w14:paraId="63B91643" w14:textId="05AB439E" w:rsidR="00882DFC" w:rsidRPr="004D0151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4E97FCA1" w14:textId="77EB6051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Name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A451FF"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 </w:t>
      </w:r>
      <w:r>
        <w:rPr>
          <w:rFonts w:ascii="Calibri" w:hAnsi="Calibri" w:eastAsia="Calibri"/>
        </w:rPr>
        <w:t xml:space="preserve"> LOK KA LAP</w:t>
      </w:r>
    </w:p>
    <w:p w14:paraId="627B1C65" w14:textId="1BDB09ED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Address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6E5F18">
        <w:rPr>
          <w:rFonts w:asciiTheme="minorHAnsi" w:hAnsiTheme="minorHAnsi" w:cstheme="minorHAnsi"/>
          <w:szCs w:val="22"/>
        </w:rPr>
        <w:t xml:space="preserve"> </w:t>
      </w:r>
      <w:r>
        <w:rPr>
          <w:rFonts w:ascii="Calibri" w:hAnsi="Calibri" w:eastAsia="Calibri"/>
        </w:rPr>
        <w:t xml:space="preserve"> 17, Jalan Nusaria 4/12</w:t>
      </w:r>
    </w:p>
    <w:p w14:paraId="36DD7182" w14:textId="3D187E5F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Age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C52902">
        <w:rPr>
          <w:rFonts w:asciiTheme="minorHAnsi" w:hAnsiTheme="minorHAnsi" w:cstheme="minorHAnsi"/>
          <w:szCs w:val="22"/>
        </w:rPr>
        <w:t xml:space="preserve"> </w:t>
      </w:r>
      <w:r>
        <w:rPr>
          <w:rFonts w:ascii="Calibri" w:hAnsi="Calibri" w:eastAsia="Calibri"/>
        </w:rPr>
        <w:t xml:space="preserve"> 20</w:t>
      </w:r>
    </w:p>
    <w:p w14:paraId="68586390" w14:textId="6FB4E1F8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Nationality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A451FF"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 </w:t>
      </w:r>
      <w:r>
        <w:rPr>
          <w:rFonts w:ascii="Calibri" w:hAnsi="Calibri" w:eastAsia="Calibri"/>
        </w:rPr>
        <w:t xml:space="preserve"> Malaysian</w:t>
      </w:r>
    </w:p>
    <w:p w14:paraId="21F07543" w14:textId="094DD0AC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Race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Chinese</w:t>
      </w:r>
    </w:p>
    <w:p w14:paraId="35B8D6A8" w14:textId="094B076B" w:rsidR="00A02C6A" w:rsidRDefault="004F75AB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Gender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 w:rsidR="00C9095F">
        <w:rPr>
          <w:rFonts w:asciiTheme="minorHAnsi" w:hAnsiTheme="minorHAnsi" w:cstheme="minorHAnsi"/>
          <w:szCs w:val="22"/>
        </w:rPr>
        <w:t xml:space="preserve">: </w:t>
      </w:r>
      <w:r>
        <w:rPr>
          <w:rFonts w:ascii="Calibri" w:hAnsi="Calibri" w:eastAsia="Calibri"/>
        </w:rPr>
        <w:t xml:space="preserve"> Male</w:t>
      </w:r>
    </w:p>
    <w:p w14:paraId="2BF37433" w14:textId="1E683870" w:rsidR="003F27C0" w:rsidRPr="00A451FF" w:rsidRDefault="003F27C0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eastAsiaTheme="minorEastAsia" w:hAnsiTheme="minorHAnsi" w:cstheme="minorHAnsi" w:hint="eastAsia"/>
          <w:szCs w:val="22"/>
          <w:lang w:eastAsia="zh-CN"/>
        </w:rPr>
        <w:t>Marital Status</w:t>
      </w:r>
      <w:r>
        <w:rPr>
          <w:rFonts w:asciiTheme="minorHAnsi" w:eastAsiaTheme="minorEastAsia" w:hAnsiTheme="minorHAnsi" w:cstheme="minorHAnsi"/>
          <w:szCs w:val="22"/>
          <w:lang w:eastAsia="zh-CN"/>
        </w:rPr>
        <w:tab/>
      </w:r>
      <w:r>
        <w:rPr>
          <w:rFonts w:asciiTheme="minorHAnsi" w:eastAsiaTheme="minorEastAsia" w:hAnsiTheme="minorHAnsi" w:cstheme="minorHAnsi"/>
          <w:szCs w:val="22"/>
          <w:lang w:eastAsia="zh-CN"/>
        </w:rPr>
        <w:tab/>
      </w:r>
      <w:r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: </w:t>
      </w:r>
      <w:r>
        <w:rPr>
          <w:rFonts w:ascii="Calibri" w:hAnsi="Calibri" w:eastAsia="Calibri"/>
        </w:rPr>
        <w:t xml:space="preserve"> Single</w:t>
      </w:r>
    </w:p>
    <w:p w14:paraId="20CF5F09" w14:textId="567BED92" w:rsidR="00882DFC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2F59CB6B" w14:textId="1F49ECBE" w:rsidR="006E05CB" w:rsidRPr="00A451FF" w:rsidRDefault="006E05CB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>:</w:t>
      </w:r>
      <w:r w:rsidR="00405152">
        <w:rPr>
          <w:rFonts w:asciiTheme="minorHAnsi" w:hAnsiTheme="minorHAnsi" w:cstheme="minorHAnsi"/>
          <w:szCs w:val="22"/>
        </w:rPr>
        <w:t xml:space="preserve"> </w:t>
      </w:r>
      <w:r>
        <w:rPr>
          <w:rFonts w:ascii="Calibri" w:hAnsi="Calibri" w:eastAsia="Calibri"/>
        </w:rPr>
        <w:t xml:space="preserve"> 1200</w:t>
      </w:r>
    </w:p>
    <w:p w14:paraId="472208F5" w14:textId="720BF682" w:rsidR="00882DFC" w:rsidRPr="003F27C0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Expected Salary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FD4388">
        <w:rPr>
          <w:rFonts w:asciiTheme="minorHAnsi" w:hAnsiTheme="minorHAnsi" w:cstheme="minorHAnsi"/>
          <w:szCs w:val="22"/>
        </w:rPr>
        <w:t xml:space="preserve"> </w:t>
      </w:r>
      <w:r>
        <w:rPr>
          <w:rFonts w:ascii="Calibri" w:hAnsi="Calibri" w:eastAsia="Calibri"/>
        </w:rPr>
        <w:t xml:space="preserve"> 3000</w:t>
      </w:r>
    </w:p>
    <w:p w14:paraId="7FBE74DE" w14:textId="4FFCCFFD" w:rsidR="00882DFC" w:rsidRPr="003F27C0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Availability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>
        <w:rPr>
          <w:rFonts w:ascii="Calibri" w:hAnsi="Calibri" w:eastAsia="Calibri"/>
        </w:rPr>
        <w:t xml:space="preserve"> Immediate</w:t>
      </w:r>
    </w:p>
    <w:p w14:paraId="4E2CFA56" w14:textId="77777777" w:rsidR="00882DFC" w:rsidRPr="004D0151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2E8C9CF2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Professional History</w:t>
      </w:r>
    </w:p>
    <w:p w14:paraId="78C7520B" w14:textId="77777777" w:rsidR="00682652" w:rsidRDefault="00682652" w:rsidP="00260404">
      <w:pPr>
        <w:pStyle w:val="BodyText2"/>
        <w:spacing w:line="240" w:lineRule="auto"/>
        <w:rPr>
          <w:rFonts w:asciiTheme="minorHAnsi" w:hAnsiTheme="minorHAnsi" w:cstheme="minorHAnsi"/>
          <w:szCs w:val="22"/>
          <w:u w:val="single"/>
        </w:rPr>
      </w:pPr>
    </w:p>
    <w:p w14:paraId="6EAC495F" w14:textId="043C1A45" w:rsidR="00260404" w:rsidRPr="003F27C0" w:rsidRDefault="00260404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Period</w:t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2018 - 2019</w:t>
      </w:r>
    </w:p>
    <w:p w14:paraId="1D5C9175" w14:textId="591B37E4" w:rsidR="0020188E" w:rsidRPr="003F27C0" w:rsidRDefault="00260404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Name of Company</w:t>
      </w:r>
      <w:r w:rsidRPr="004D0151"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 xml:space="preserve">: </w:t>
      </w:r>
      <w:r>
        <w:rPr>
          <w:rFonts w:ascii="Calibri" w:hAnsi="Calibri" w:eastAsia="Calibri"/>
        </w:rPr>
        <w:t xml:space="preserve"> Joyous</w:t>
      </w:r>
    </w:p>
    <w:p w14:paraId="6287A923" w14:textId="6762EC97" w:rsidR="00260404" w:rsidRPr="003F27C0" w:rsidRDefault="0020188E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>
        <w:rPr>
          <w:rFonts w:asciiTheme="minorHAnsi" w:hAnsiTheme="minorHAnsi" w:cstheme="minorHAnsi"/>
          <w:b/>
          <w:szCs w:val="22"/>
        </w:rPr>
        <w:t xml:space="preserve">Position </w:t>
      </w:r>
      <w:r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Tuition Teacher</w:t>
      </w:r>
    </w:p>
    <w:p w14:paraId="3CC3F44B" w14:textId="7C767491" w:rsidR="00260404" w:rsidRPr="003F27C0" w:rsidRDefault="00260404" w:rsidP="00260404">
      <w:pPr>
        <w:pStyle w:val="BodyText2"/>
        <w:spacing w:line="240" w:lineRule="auto"/>
        <w:ind w:left="2160" w:hanging="2160"/>
        <w:rPr>
          <w:rFonts w:asciiTheme="minorHAnsi" w:eastAsiaTheme="minorEastAsia" w:hAnsiTheme="minorHAnsi" w:cstheme="minorHAnsi"/>
          <w:b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1200</w:t>
      </w:r>
    </w:p>
    <w:p w14:paraId="315B6977" w14:textId="1FD6548D" w:rsidR="00611737" w:rsidRPr="003F27C0" w:rsidRDefault="00260404" w:rsidP="00611737">
      <w:pPr>
        <w:pStyle w:val="BodyText2"/>
        <w:spacing w:line="240" w:lineRule="auto"/>
        <w:ind w:left="2160" w:hanging="2160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Reason for Leaving</w:t>
      </w:r>
      <w:r w:rsidRPr="004D0151">
        <w:rPr>
          <w:rFonts w:asciiTheme="minorHAnsi" w:hAnsiTheme="minorHAnsi" w:cstheme="minorHAnsi"/>
          <w:szCs w:val="22"/>
        </w:rPr>
        <w:tab/>
      </w:r>
      <w:r w:rsidRPr="0032242B">
        <w:rPr>
          <w:rFonts w:asciiTheme="minorHAnsi" w:hAnsiTheme="minorHAnsi" w:cstheme="minorHAnsi"/>
          <w:szCs w:val="22"/>
        </w:rPr>
        <w:t xml:space="preserve">: </w:t>
      </w:r>
      <w:r>
        <w:rPr>
          <w:rFonts w:ascii="Calibri" w:hAnsi="Calibri" w:eastAsia="Calibri"/>
        </w:rPr>
        <w:t xml:space="preserve"> Left to pursue further education in college</w:t>
      </w:r>
    </w:p>
    <w:p w14:paraId="032D17DA" w14:textId="77777777" w:rsidR="00611737" w:rsidRPr="00611737" w:rsidRDefault="00611737" w:rsidP="00611737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180C858A" w14:textId="018E96B3" w:rsidR="00EC3FB4" w:rsidRDefault="00611737" w:rsidP="00EC3FB4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r>
        <w:rPr>
          <w:rFonts w:asciiTheme="minorHAnsi" w:hAnsiTheme="minorHAnsi" w:cstheme="minorHAnsi"/>
          <w:sz w:val="22"/>
          <w:szCs w:val="18"/>
          <w:lang w:val="en-US"/>
        </w:rPr>
        <w:t>Job Responsibilities</w:t>
      </w:r>
      <w:r>
        <w:rPr>
          <w:rFonts w:asciiTheme="minorHAnsi" w:hAnsiTheme="minorHAnsi" w:cstheme="minorHAnsi"/>
          <w:sz w:val="22"/>
          <w:szCs w:val="18"/>
          <w:lang w:val="en-US"/>
        </w:rPr>
        <w:tab/>
        <w:t xml:space="preserve">: 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>• Teaching children</w:t>
        <w:br/>
      </w:r>
      <w:r>
        <w:rPr>
          <w:rFonts w:ascii="Calibri" w:hAnsi="Calibri" w:eastAsia="Calibri"/>
        </w:rPr>
        <w:t>• Checking homework</w:t>
        <w:br/>
      </w:r>
      <w:r>
        <w:rPr>
          <w:rFonts w:ascii="Calibri" w:hAnsi="Calibri" w:eastAsia="Calibri"/>
        </w:rPr>
        <w:t>• Assisting and tutoring students with homework</w:t>
        <w:br/>
      </w:r>
    </w:p>
    <w:p w14:paraId="0344CE0D" w14:textId="0B65D2EB" w:rsidR="004C4ACA" w:rsidRPr="00444D6C" w:rsidRDefault="004C4ACA" w:rsidP="00444D6C">
      <w:pPr>
        <w:pBdr>
          <w:bottom w:val="single" w:sz="4" w:space="1" w:color="auto"/>
        </w:pBdr>
        <w:rPr>
          <w:rFonts w:asciiTheme="minorHAnsi" w:hAnsiTheme="minorHAnsi" w:cstheme="minorHAnsi"/>
          <w:sz w:val="22"/>
          <w:szCs w:val="18"/>
          <w:lang w:val="en-US"/>
        </w:rPr>
      </w:pPr>
      <w:r w:rsidRPr="00444D6C">
        <w:rPr>
          <w:rFonts w:asciiTheme="minorHAnsi" w:hAnsiTheme="minorHAnsi" w:cstheme="minorHAnsi"/>
          <w:sz w:val="22"/>
          <w:szCs w:val="18"/>
          <w:lang w:val="en-US"/>
        </w:rPr>
        <w:t xml:space="preserve"> </w:t>
      </w:r>
    </w:p>
    <w:p w14:paraId="7DCA74F4" w14:textId="77777777" w:rsidR="00ED03D1" w:rsidRDefault="00ED03D1" w:rsidP="00804BBD">
      <w:pPr>
        <w:rPr>
          <w:rFonts w:asciiTheme="minorHAnsi" w:hAnsiTheme="minorHAnsi" w:cstheme="minorHAnsi"/>
          <w:sz w:val="22"/>
          <w:szCs w:val="18"/>
          <w:lang w:val="en-US"/>
        </w:rPr>
      </w:pPr>
    </w:p>
    <w:p w14:paraId="7BCDC13D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 xml:space="preserve">Education </w:t>
      </w:r>
    </w:p>
    <w:p w14:paraId="79F81BE6" w14:textId="77777777" w:rsidR="00F14CCA" w:rsidRDefault="00F14CCA" w:rsidP="009E2BFE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76C45364" w14:textId="4FFDAC4B" w:rsidR="0039122A" w:rsidRPr="00242D50" w:rsidRDefault="0039122A" w:rsidP="0039122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42D50">
        <w:rPr>
          <w:rFonts w:asciiTheme="minorHAnsi" w:hAnsiTheme="minorHAnsi" w:cstheme="minorHAnsi"/>
          <w:sz w:val="22"/>
          <w:szCs w:val="22"/>
        </w:rPr>
        <w:t>Year</w:t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2027</w:t>
      </w:r>
    </w:p>
    <w:p w14:paraId="64C01C43" w14:textId="2ACB3003" w:rsidR="0039122A" w:rsidRPr="004D0151" w:rsidRDefault="0039122A" w:rsidP="0039122A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Name of School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  <w:r>
        <w:rPr>
          <w:rFonts w:ascii="Calibri" w:hAnsi="Calibri" w:eastAsia="Calibri"/>
        </w:rPr>
        <w:t xml:space="preserve"> MDIS</w:t>
      </w:r>
    </w:p>
    <w:p w14:paraId="304C361A" w14:textId="5CB51A9F" w:rsidR="0039122A" w:rsidRDefault="0039122A" w:rsidP="003E75BE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Qualification</w:t>
      </w:r>
      <w:r w:rsidRPr="004D0151">
        <w:rPr>
          <w:rFonts w:asciiTheme="minorHAnsi" w:hAnsiTheme="minorHAnsi" w:cstheme="minorHAnsi"/>
          <w:szCs w:val="22"/>
        </w:rPr>
        <w:tab/>
        <w:t>:</w:t>
      </w:r>
      <w:r>
        <w:rPr>
          <w:rFonts w:asciiTheme="minorHAnsi" w:hAnsiTheme="minorHAnsi" w:cstheme="minorHAnsi"/>
          <w:szCs w:val="22"/>
        </w:rPr>
        <w:t xml:space="preserve"> </w:t>
      </w:r>
      <w:r>
        <w:rPr>
          <w:rFonts w:ascii="Calibri" w:hAnsi="Calibri" w:eastAsia="Calibri"/>
        </w:rPr>
        <w:t xml:space="preserve"> Diploma IT</w:t>
      </w:r>
    </w:p>
    <w:p w14:paraId="575549CF" w14:textId="77777777" w:rsidR="00006F7D" w:rsidRDefault="00006F7D" w:rsidP="00006F7D">
      <w:pPr>
        <w:pStyle w:val="BodyText2"/>
        <w:pBdr>
          <w:bottom w:val="single" w:sz="4" w:space="1" w:color="auto"/>
        </w:pBdr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7AA0222F" w14:textId="77777777" w:rsidR="008245F4" w:rsidRDefault="008245F4" w:rsidP="003E75BE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6B8E2BAC" w14:textId="123245D5" w:rsidR="001359F1" w:rsidRPr="004D0151" w:rsidRDefault="001359F1" w:rsidP="001359F1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Skills</w:t>
      </w:r>
    </w:p>
    <w:p w14:paraId="2A5F7B53" w14:textId="5242434B" w:rsidR="00405152" w:rsidRDefault="00405152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  <w:r>
        <w:rPr>
          <w:rFonts w:ascii="Calibri" w:hAnsi="Calibri" w:eastAsia="Calibri"/>
        </w:rPr>
        <w:t>Python, Java, Java#, AI Integration, Firebase, Google AI Studio</w:t>
      </w:r>
    </w:p>
    <w:p w14:paraId="20833E2E" w14:textId="77777777" w:rsidR="00683957" w:rsidRDefault="00683957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</w:p>
    <w:p w14:paraId="0B0F0106" w14:textId="77777777" w:rsidR="00683957" w:rsidRDefault="00683957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</w:p>
    <w:p w14:paraId="0922BB2E" w14:textId="77777777" w:rsidR="00E57F4D" w:rsidRPr="00273F33" w:rsidRDefault="00E57F4D" w:rsidP="00910450">
      <w:pPr>
        <w:pStyle w:val="BodyText2"/>
        <w:spacing w:line="240" w:lineRule="auto"/>
        <w:rPr>
          <w:rFonts w:asciiTheme="minorHAnsi" w:hAnsiTheme="minorHAnsi" w:cstheme="minorHAnsi"/>
          <w:bCs/>
          <w:szCs w:val="22"/>
        </w:rPr>
      </w:pPr>
    </w:p>
    <w:p w14:paraId="7A44AA42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Languages</w:t>
      </w:r>
    </w:p>
    <w:p w14:paraId="731D0E71" w14:textId="6B164FCF" w:rsidR="00882DFC" w:rsidRDefault="007925F8" w:rsidP="009C2316">
      <w:pPr>
        <w:rPr>
          <w:rFonts w:asciiTheme="minorHAnsi" w:eastAsiaTheme="minorEastAsia" w:hAnsiTheme="minorHAnsi" w:cstheme="minorHAnsi"/>
          <w:sz w:val="22"/>
          <w:szCs w:val="22"/>
          <w:lang w:eastAsia="zh-CN"/>
        </w:rPr>
      </w:pPr>
      <w:r>
        <w:rPr>
          <w:rFonts w:asciiTheme="minorHAnsi" w:eastAsiaTheme="minorEastAsia" w:hAnsiTheme="minorHAnsi" w:cstheme="minorHAnsi" w:hint="eastAsia"/>
          <w:sz w:val="22"/>
          <w:szCs w:val="22"/>
          <w:lang w:eastAsia="zh-CN"/>
        </w:rPr>
        <w:t xml:space="preserve"> </w:t>
      </w:r>
      <w:r>
        <w:rPr>
          <w:rFonts w:ascii="Calibri" w:hAnsi="Calibri" w:eastAsia="Calibri"/>
        </w:rPr>
        <w:t>Malay, English, Mandarin</w:t>
      </w:r>
    </w:p>
    <w:p w14:paraId="60E6F664" w14:textId="7702EDA5" w:rsidR="00E04560" w:rsidRPr="00444D6C" w:rsidRDefault="00E04560" w:rsidP="00444D6C">
      <w:pPr>
        <w:rPr>
          <w:rFonts w:asciiTheme="minorHAnsi" w:eastAsiaTheme="minorEastAsia" w:hAnsiTheme="minorHAnsi" w:cstheme="minorHAnsi"/>
          <w:sz w:val="22"/>
          <w:szCs w:val="22"/>
          <w:lang w:eastAsia="zh-CN"/>
        </w:rPr>
      </w:pPr>
    </w:p>
    <w:sectPr w:rsidR="00E04560" w:rsidRPr="00444D6C" w:rsidSect="008B1238">
      <w:headerReference w:type="default" r:id="rId8"/>
      <w:footerReference w:type="default" r:id="rId9"/>
      <w:pgSz w:w="11907" w:h="16839" w:code="9"/>
      <w:pgMar w:top="1985" w:right="709" w:bottom="0" w:left="851" w:header="6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67AF" w14:textId="77777777" w:rsidR="00B958DE" w:rsidRDefault="00B958DE" w:rsidP="00155313">
      <w:r>
        <w:separator/>
      </w:r>
    </w:p>
  </w:endnote>
  <w:endnote w:type="continuationSeparator" w:id="0">
    <w:p w14:paraId="61C00F72" w14:textId="77777777" w:rsidR="00B958DE" w:rsidRDefault="00B958DE" w:rsidP="0015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730E" w14:textId="77777777" w:rsidR="00396BBD" w:rsidRDefault="00396BBD" w:rsidP="00396BBD">
    <w:pPr>
      <w:pStyle w:val="Header"/>
      <w:pBdr>
        <w:top w:val="single" w:sz="4" w:space="0" w:color="auto"/>
      </w:pBdr>
      <w:tabs>
        <w:tab w:val="left" w:pos="6010"/>
        <w:tab w:val="right" w:pos="10350"/>
      </w:tabs>
      <w:ind w:right="-641" w:hanging="1350"/>
      <w:jc w:val="right"/>
      <w:rPr>
        <w:b/>
        <w:color w:val="000000" w:themeColor="text1"/>
        <w:sz w:val="2"/>
        <w:szCs w:val="2"/>
      </w:rPr>
    </w:pPr>
  </w:p>
  <w:p w14:paraId="339694FD" w14:textId="77777777" w:rsidR="00596F97" w:rsidRPr="00396BBD" w:rsidRDefault="00596F97" w:rsidP="00396BBD">
    <w:pPr>
      <w:pStyle w:val="Header"/>
      <w:pBdr>
        <w:top w:val="single" w:sz="4" w:space="0" w:color="auto"/>
      </w:pBdr>
      <w:tabs>
        <w:tab w:val="left" w:pos="6010"/>
        <w:tab w:val="right" w:pos="10350"/>
      </w:tabs>
      <w:ind w:right="-641" w:hanging="1350"/>
      <w:jc w:val="right"/>
      <w:rPr>
        <w:b/>
        <w:color w:val="000000" w:themeColor="text1"/>
        <w:sz w:val="2"/>
        <w:szCs w:val="2"/>
      </w:rPr>
    </w:pPr>
  </w:p>
  <w:p w14:paraId="2452F476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left="1350" w:right="-215" w:hanging="1350"/>
      <w:rPr>
        <w:b/>
        <w:color w:val="000000" w:themeColor="text1"/>
        <w:sz w:val="20"/>
        <w:szCs w:val="20"/>
      </w:rPr>
    </w:pPr>
    <w:proofErr w:type="spellStart"/>
    <w:r>
      <w:rPr>
        <w:b/>
        <w:color w:val="000000" w:themeColor="text1"/>
        <w:sz w:val="20"/>
        <w:szCs w:val="20"/>
      </w:rPr>
      <w:t>Agensi</w:t>
    </w:r>
    <w:proofErr w:type="spellEnd"/>
    <w:r>
      <w:rPr>
        <w:b/>
        <w:color w:val="000000" w:themeColor="text1"/>
        <w:sz w:val="20"/>
        <w:szCs w:val="20"/>
      </w:rPr>
      <w:t xml:space="preserve"> </w:t>
    </w:r>
    <w:proofErr w:type="spellStart"/>
    <w:r>
      <w:rPr>
        <w:b/>
        <w:color w:val="000000" w:themeColor="text1"/>
        <w:sz w:val="20"/>
        <w:szCs w:val="20"/>
      </w:rPr>
      <w:t>Pekerjaan</w:t>
    </w:r>
    <w:proofErr w:type="spellEnd"/>
    <w:r>
      <w:rPr>
        <w:b/>
        <w:color w:val="000000" w:themeColor="text1"/>
        <w:sz w:val="20"/>
        <w:szCs w:val="20"/>
      </w:rPr>
      <w:t xml:space="preserve"> Sunrise Recruit Sdn. Bhd.</w:t>
    </w:r>
  </w:p>
  <w:p w14:paraId="1D7924EB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right="-215"/>
      <w:rPr>
        <w:color w:val="000000" w:themeColor="text1"/>
        <w:sz w:val="18"/>
        <w:szCs w:val="20"/>
      </w:rPr>
    </w:pPr>
    <w:r>
      <w:rPr>
        <w:color w:val="000000" w:themeColor="text1"/>
        <w:sz w:val="18"/>
        <w:szCs w:val="20"/>
      </w:rPr>
      <w:t>(1271488-H | JTK170B)</w:t>
    </w:r>
  </w:p>
  <w:p w14:paraId="4B89FAE0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left="1350" w:right="-215" w:hanging="1350"/>
      <w:rPr>
        <w:color w:val="000000" w:themeColor="text1"/>
        <w:sz w:val="18"/>
        <w:szCs w:val="20"/>
      </w:rPr>
    </w:pPr>
    <w:r>
      <w:rPr>
        <w:color w:val="000000" w:themeColor="text1"/>
        <w:sz w:val="18"/>
        <w:szCs w:val="20"/>
      </w:rPr>
      <w:t xml:space="preserve">No 7B, Jalan </w:t>
    </w:r>
    <w:proofErr w:type="spellStart"/>
    <w:r>
      <w:rPr>
        <w:color w:val="000000" w:themeColor="text1"/>
        <w:sz w:val="18"/>
        <w:szCs w:val="20"/>
      </w:rPr>
      <w:t>EkoBotani</w:t>
    </w:r>
    <w:proofErr w:type="spellEnd"/>
    <w:r>
      <w:rPr>
        <w:color w:val="000000" w:themeColor="text1"/>
        <w:sz w:val="18"/>
        <w:szCs w:val="20"/>
      </w:rPr>
      <w:t xml:space="preserve"> 3/5, Taman </w:t>
    </w:r>
    <w:proofErr w:type="spellStart"/>
    <w:r>
      <w:rPr>
        <w:color w:val="000000" w:themeColor="text1"/>
        <w:sz w:val="18"/>
        <w:szCs w:val="20"/>
      </w:rPr>
      <w:t>EkoBotani</w:t>
    </w:r>
    <w:proofErr w:type="spellEnd"/>
    <w:r>
      <w:rPr>
        <w:color w:val="000000" w:themeColor="text1"/>
        <w:sz w:val="18"/>
        <w:szCs w:val="20"/>
      </w:rPr>
      <w:t xml:space="preserve"> 79100 Iskandar Puteri Johor Malaysia</w:t>
    </w:r>
  </w:p>
  <w:p w14:paraId="2490B961" w14:textId="5F247D67" w:rsidR="00076F3B" w:rsidRP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right="-215"/>
      <w:rPr>
        <w:rFonts w:eastAsiaTheme="minorEastAsia"/>
        <w:color w:val="000000" w:themeColor="text1"/>
        <w:sz w:val="18"/>
        <w:szCs w:val="20"/>
        <w:lang w:eastAsia="zh-CN"/>
      </w:rPr>
    </w:pPr>
    <w:r>
      <w:rPr>
        <w:color w:val="000000" w:themeColor="text1"/>
        <w:sz w:val="18"/>
        <w:szCs w:val="20"/>
      </w:rPr>
      <w:t>Tel: +607 585 7735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734E" w14:textId="77777777" w:rsidR="00B958DE" w:rsidRDefault="00B958DE" w:rsidP="00155313">
      <w:r>
        <w:separator/>
      </w:r>
    </w:p>
  </w:footnote>
  <w:footnote w:type="continuationSeparator" w:id="0">
    <w:p w14:paraId="6FF5E1E4" w14:textId="77777777" w:rsidR="00B958DE" w:rsidRDefault="00B958DE" w:rsidP="00155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6FA0" w14:textId="77777777" w:rsidR="00E8157D" w:rsidRDefault="00E8157D" w:rsidP="00A02C6A">
    <w:pPr>
      <w:pStyle w:val="Header"/>
      <w:tabs>
        <w:tab w:val="clear" w:pos="4680"/>
        <w:tab w:val="clear" w:pos="9360"/>
        <w:tab w:val="left" w:pos="7560"/>
        <w:tab w:val="right" w:pos="9630"/>
      </w:tabs>
      <w:ind w:right="440"/>
    </w:pPr>
    <w:r>
      <w:tab/>
    </w:r>
  </w:p>
  <w:p w14:paraId="51D24D1A" w14:textId="30775139" w:rsidR="00230D7D" w:rsidRDefault="00000000" w:rsidP="00230D7D">
    <w:pPr>
      <w:pStyle w:val="Header"/>
      <w:tabs>
        <w:tab w:val="clear" w:pos="4680"/>
        <w:tab w:val="left" w:pos="5475"/>
      </w:tabs>
      <w:ind w:right="440" w:hanging="1349"/>
    </w:pPr>
    <w:r>
      <w:pict w14:anchorId="540F71AA">
        <v:rect id="_x0000_s1026" style="position:absolute;margin-left:0;margin-top:71.75pt;width:669.8pt;height:1.5pt;z-index:251659264;mso-wrap-distance-left:9.35pt;mso-wrap-distance-right:9.35pt;mso-position-horizontal-relative:page" o:hralign="center" o:allowincell="f" o:hrstd="t" o:hrnoshade="t" o:hr="t" fillcolor="#548dd4 [1951]" stroked="f">
          <w10:wrap type="square" anchorx="page"/>
        </v:rect>
      </w:pict>
    </w:r>
    <w:r w:rsidR="00230D7D">
      <w:tab/>
    </w:r>
    <w:r w:rsidR="00076F3B">
      <w:rPr>
        <w:noProof/>
      </w:rPr>
      <w:drawing>
        <wp:inline distT="0" distB="0" distL="0" distR="0" wp14:anchorId="6C73CBA0" wp14:editId="3157A3C0">
          <wp:extent cx="2362200" cy="88582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220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0D7D">
      <w:tab/>
    </w:r>
  </w:p>
  <w:p w14:paraId="0BE4C194" w14:textId="023BB533" w:rsidR="009629BD" w:rsidRDefault="009629BD" w:rsidP="009629BD">
    <w:pPr>
      <w:pStyle w:val="Header"/>
      <w:tabs>
        <w:tab w:val="clear" w:pos="4680"/>
        <w:tab w:val="clear" w:pos="9360"/>
        <w:tab w:val="left" w:pos="4485"/>
      </w:tabs>
      <w:ind w:right="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8B94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271AD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B42EE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A9D4E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CD298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F18EA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03F35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F3CA9A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ADD20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1"/>
    <w:multiLevelType w:val="hybridMultilevel"/>
    <w:tmpl w:val="7DEA11B8"/>
    <w:lvl w:ilvl="0" w:tplc="F398D650">
      <w:start w:val="18"/>
      <w:numFmt w:val="bullet"/>
      <w:lvlText w:val="-"/>
      <w:lvlJc w:val="left"/>
      <w:pPr>
        <w:ind w:left="900" w:hanging="360"/>
      </w:pPr>
      <w:rPr>
        <w:rFonts w:ascii="Century Gothic" w:eastAsia="Century Gothic" w:hAnsi="Century Gothic" w:cs="SimSu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2542F1"/>
    <w:multiLevelType w:val="hybridMultilevel"/>
    <w:tmpl w:val="A0824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457088"/>
    <w:multiLevelType w:val="multilevel"/>
    <w:tmpl w:val="E53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11766B"/>
    <w:multiLevelType w:val="hybridMultilevel"/>
    <w:tmpl w:val="5656B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16B58"/>
    <w:multiLevelType w:val="multilevel"/>
    <w:tmpl w:val="A72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3568FB"/>
    <w:multiLevelType w:val="hybridMultilevel"/>
    <w:tmpl w:val="4656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B17BF2"/>
    <w:multiLevelType w:val="hybridMultilevel"/>
    <w:tmpl w:val="8232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B5044A"/>
    <w:multiLevelType w:val="hybridMultilevel"/>
    <w:tmpl w:val="5304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DC5013"/>
    <w:multiLevelType w:val="hybridMultilevel"/>
    <w:tmpl w:val="F0F2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42302D"/>
    <w:multiLevelType w:val="hybridMultilevel"/>
    <w:tmpl w:val="E408C1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5202B4"/>
    <w:multiLevelType w:val="multilevel"/>
    <w:tmpl w:val="A12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7F5AB8"/>
    <w:multiLevelType w:val="hybridMultilevel"/>
    <w:tmpl w:val="0E68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F504D1"/>
    <w:multiLevelType w:val="hybridMultilevel"/>
    <w:tmpl w:val="DC48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590826"/>
    <w:multiLevelType w:val="hybridMultilevel"/>
    <w:tmpl w:val="82B0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E3268"/>
    <w:multiLevelType w:val="hybridMultilevel"/>
    <w:tmpl w:val="1F0C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8177E1"/>
    <w:multiLevelType w:val="multilevel"/>
    <w:tmpl w:val="93F2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DE7B61"/>
    <w:multiLevelType w:val="multilevel"/>
    <w:tmpl w:val="F86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B5EE5"/>
    <w:multiLevelType w:val="multilevel"/>
    <w:tmpl w:val="70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31054"/>
    <w:multiLevelType w:val="multilevel"/>
    <w:tmpl w:val="33F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2643DF"/>
    <w:multiLevelType w:val="hybridMultilevel"/>
    <w:tmpl w:val="1540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361F67"/>
    <w:multiLevelType w:val="multilevel"/>
    <w:tmpl w:val="DD5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887569"/>
    <w:multiLevelType w:val="multilevel"/>
    <w:tmpl w:val="372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BE04CA"/>
    <w:multiLevelType w:val="hybridMultilevel"/>
    <w:tmpl w:val="C7FEF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DD1557"/>
    <w:multiLevelType w:val="hybridMultilevel"/>
    <w:tmpl w:val="D37E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6115FC2"/>
    <w:multiLevelType w:val="hybridMultilevel"/>
    <w:tmpl w:val="4544C01C"/>
    <w:lvl w:ilvl="0" w:tplc="DF7404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6176178"/>
    <w:multiLevelType w:val="hybridMultilevel"/>
    <w:tmpl w:val="5100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2DDBA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63667F4"/>
    <w:multiLevelType w:val="hybridMultilevel"/>
    <w:tmpl w:val="F61AF656"/>
    <w:lvl w:ilvl="0" w:tplc="0CAED79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6715915"/>
    <w:multiLevelType w:val="hybridMultilevel"/>
    <w:tmpl w:val="9F565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683061E"/>
    <w:multiLevelType w:val="hybridMultilevel"/>
    <w:tmpl w:val="C6AE9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75A2526"/>
    <w:multiLevelType w:val="hybridMultilevel"/>
    <w:tmpl w:val="0ABC0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7B25F60"/>
    <w:multiLevelType w:val="multilevel"/>
    <w:tmpl w:val="457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C301C9"/>
    <w:multiLevelType w:val="multilevel"/>
    <w:tmpl w:val="3AE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E46CA7"/>
    <w:multiLevelType w:val="hybridMultilevel"/>
    <w:tmpl w:val="00E6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CC04B8"/>
    <w:multiLevelType w:val="hybridMultilevel"/>
    <w:tmpl w:val="7B42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662505"/>
    <w:multiLevelType w:val="hybridMultilevel"/>
    <w:tmpl w:val="D482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BE39BC"/>
    <w:multiLevelType w:val="multilevel"/>
    <w:tmpl w:val="1DE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1D7866"/>
    <w:multiLevelType w:val="hybridMultilevel"/>
    <w:tmpl w:val="DEB8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D0691E"/>
    <w:multiLevelType w:val="multilevel"/>
    <w:tmpl w:val="F3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D52C4C"/>
    <w:multiLevelType w:val="multilevel"/>
    <w:tmpl w:val="26E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DB7A71"/>
    <w:multiLevelType w:val="multilevel"/>
    <w:tmpl w:val="0352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C4F71DF"/>
    <w:multiLevelType w:val="hybridMultilevel"/>
    <w:tmpl w:val="9E38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C794045"/>
    <w:multiLevelType w:val="multilevel"/>
    <w:tmpl w:val="D36C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A8449D"/>
    <w:multiLevelType w:val="multilevel"/>
    <w:tmpl w:val="18F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2071B"/>
    <w:multiLevelType w:val="multilevel"/>
    <w:tmpl w:val="974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970503"/>
    <w:multiLevelType w:val="hybridMultilevel"/>
    <w:tmpl w:val="D3CCBA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7B40"/>
    <w:multiLevelType w:val="hybridMultilevel"/>
    <w:tmpl w:val="1002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020DA0"/>
    <w:multiLevelType w:val="hybridMultilevel"/>
    <w:tmpl w:val="BDB6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435E0A"/>
    <w:multiLevelType w:val="hybridMultilevel"/>
    <w:tmpl w:val="C0FE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8C5081"/>
    <w:multiLevelType w:val="hybridMultilevel"/>
    <w:tmpl w:val="52FE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9C3406"/>
    <w:multiLevelType w:val="hybridMultilevel"/>
    <w:tmpl w:val="312C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CB2CA8"/>
    <w:multiLevelType w:val="hybridMultilevel"/>
    <w:tmpl w:val="E932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37DB9"/>
    <w:multiLevelType w:val="hybridMultilevel"/>
    <w:tmpl w:val="B666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5444DA"/>
    <w:multiLevelType w:val="hybridMultilevel"/>
    <w:tmpl w:val="1FFC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E034EC"/>
    <w:multiLevelType w:val="multilevel"/>
    <w:tmpl w:val="ECE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C6F2E"/>
    <w:multiLevelType w:val="hybridMultilevel"/>
    <w:tmpl w:val="6FE2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195392"/>
    <w:multiLevelType w:val="multilevel"/>
    <w:tmpl w:val="C26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2E5F20"/>
    <w:multiLevelType w:val="hybridMultilevel"/>
    <w:tmpl w:val="145E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6E73C5"/>
    <w:multiLevelType w:val="hybridMultilevel"/>
    <w:tmpl w:val="33AE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914CEC"/>
    <w:multiLevelType w:val="multilevel"/>
    <w:tmpl w:val="96B8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2757E"/>
    <w:multiLevelType w:val="hybridMultilevel"/>
    <w:tmpl w:val="22EC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FC3E5E"/>
    <w:multiLevelType w:val="multilevel"/>
    <w:tmpl w:val="B74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0104E3"/>
    <w:multiLevelType w:val="hybridMultilevel"/>
    <w:tmpl w:val="54EC68BA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1D844E9"/>
    <w:multiLevelType w:val="hybridMultilevel"/>
    <w:tmpl w:val="C20A8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44492"/>
    <w:multiLevelType w:val="hybridMultilevel"/>
    <w:tmpl w:val="8C620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C54394"/>
    <w:multiLevelType w:val="hybridMultilevel"/>
    <w:tmpl w:val="6A5A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DA7018"/>
    <w:multiLevelType w:val="hybridMultilevel"/>
    <w:tmpl w:val="1F3A7500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9B6718"/>
    <w:multiLevelType w:val="hybridMultilevel"/>
    <w:tmpl w:val="EA26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A3755E"/>
    <w:multiLevelType w:val="hybridMultilevel"/>
    <w:tmpl w:val="DD6E5BC2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8B55DA"/>
    <w:multiLevelType w:val="multilevel"/>
    <w:tmpl w:val="827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5440E3B"/>
    <w:multiLevelType w:val="hybridMultilevel"/>
    <w:tmpl w:val="2980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58D0887"/>
    <w:multiLevelType w:val="hybridMultilevel"/>
    <w:tmpl w:val="514E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5D5427D"/>
    <w:multiLevelType w:val="multilevel"/>
    <w:tmpl w:val="F58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F445AF"/>
    <w:multiLevelType w:val="hybridMultilevel"/>
    <w:tmpl w:val="1866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71129FC"/>
    <w:multiLevelType w:val="hybridMultilevel"/>
    <w:tmpl w:val="A92C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7623CDE"/>
    <w:multiLevelType w:val="hybridMultilevel"/>
    <w:tmpl w:val="C51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7DC1532"/>
    <w:multiLevelType w:val="multilevel"/>
    <w:tmpl w:val="8E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E0333E"/>
    <w:multiLevelType w:val="hybridMultilevel"/>
    <w:tmpl w:val="2F7A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84C414A"/>
    <w:multiLevelType w:val="multilevel"/>
    <w:tmpl w:val="EB6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580CE6"/>
    <w:multiLevelType w:val="hybridMultilevel"/>
    <w:tmpl w:val="F8F2E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93540D7"/>
    <w:multiLevelType w:val="hybridMultilevel"/>
    <w:tmpl w:val="8078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9784361"/>
    <w:multiLevelType w:val="hybridMultilevel"/>
    <w:tmpl w:val="5A7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A7C4352"/>
    <w:multiLevelType w:val="hybridMultilevel"/>
    <w:tmpl w:val="2574571E"/>
    <w:lvl w:ilvl="0" w:tplc="C7323F7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AB0E9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1AF30624"/>
    <w:multiLevelType w:val="hybridMultilevel"/>
    <w:tmpl w:val="792E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BB105D8"/>
    <w:multiLevelType w:val="hybridMultilevel"/>
    <w:tmpl w:val="D8664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C41275E"/>
    <w:multiLevelType w:val="hybridMultilevel"/>
    <w:tmpl w:val="FD8A1EF0"/>
    <w:lvl w:ilvl="0" w:tplc="37D43ADC">
      <w:numFmt w:val="bullet"/>
      <w:lvlText w:val="•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5" w15:restartNumberingAfterBreak="0">
    <w:nsid w:val="1CFB7699"/>
    <w:multiLevelType w:val="multilevel"/>
    <w:tmpl w:val="1D8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B0976"/>
    <w:multiLevelType w:val="hybridMultilevel"/>
    <w:tmpl w:val="3750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D433B26"/>
    <w:multiLevelType w:val="hybridMultilevel"/>
    <w:tmpl w:val="A4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D6848AA"/>
    <w:multiLevelType w:val="hybridMultilevel"/>
    <w:tmpl w:val="BFFEF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DD104F5"/>
    <w:multiLevelType w:val="hybridMultilevel"/>
    <w:tmpl w:val="CE0A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E1B325A"/>
    <w:multiLevelType w:val="multilevel"/>
    <w:tmpl w:val="E4C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E6D6358"/>
    <w:multiLevelType w:val="multilevel"/>
    <w:tmpl w:val="C15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ED2062"/>
    <w:multiLevelType w:val="hybridMultilevel"/>
    <w:tmpl w:val="FDDA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F5372FB"/>
    <w:multiLevelType w:val="multilevel"/>
    <w:tmpl w:val="91E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9C6851"/>
    <w:multiLevelType w:val="hybridMultilevel"/>
    <w:tmpl w:val="4E0E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FA237AA"/>
    <w:multiLevelType w:val="hybridMultilevel"/>
    <w:tmpl w:val="7ED04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FC20F44"/>
    <w:multiLevelType w:val="multilevel"/>
    <w:tmpl w:val="B5D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FD32AC5"/>
    <w:multiLevelType w:val="hybridMultilevel"/>
    <w:tmpl w:val="28E4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0440EFF"/>
    <w:multiLevelType w:val="hybridMultilevel"/>
    <w:tmpl w:val="EAA2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1113366"/>
    <w:multiLevelType w:val="multilevel"/>
    <w:tmpl w:val="210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EB7306"/>
    <w:multiLevelType w:val="hybridMultilevel"/>
    <w:tmpl w:val="F850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26401EE"/>
    <w:multiLevelType w:val="hybridMultilevel"/>
    <w:tmpl w:val="96D6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83760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34135C5"/>
    <w:multiLevelType w:val="hybridMultilevel"/>
    <w:tmpl w:val="0012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3E66C22"/>
    <w:multiLevelType w:val="hybridMultilevel"/>
    <w:tmpl w:val="207E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44231B9"/>
    <w:multiLevelType w:val="hybridMultilevel"/>
    <w:tmpl w:val="7C289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48212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6" w15:restartNumberingAfterBreak="0">
    <w:nsid w:val="24D9644A"/>
    <w:multiLevelType w:val="hybridMultilevel"/>
    <w:tmpl w:val="4D2C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5432648"/>
    <w:multiLevelType w:val="hybridMultilevel"/>
    <w:tmpl w:val="9514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5E04159"/>
    <w:multiLevelType w:val="hybridMultilevel"/>
    <w:tmpl w:val="5E266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60E0FA2"/>
    <w:multiLevelType w:val="hybridMultilevel"/>
    <w:tmpl w:val="BAB8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636314C"/>
    <w:multiLevelType w:val="hybridMultilevel"/>
    <w:tmpl w:val="C9F4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654163A"/>
    <w:multiLevelType w:val="hybridMultilevel"/>
    <w:tmpl w:val="EA5A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6DE4153"/>
    <w:multiLevelType w:val="multilevel"/>
    <w:tmpl w:val="BA34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1B6D8E"/>
    <w:multiLevelType w:val="multilevel"/>
    <w:tmpl w:val="733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737200D"/>
    <w:multiLevelType w:val="hybridMultilevel"/>
    <w:tmpl w:val="A69E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7552B62"/>
    <w:multiLevelType w:val="hybridMultilevel"/>
    <w:tmpl w:val="0A20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7553115"/>
    <w:multiLevelType w:val="multilevel"/>
    <w:tmpl w:val="4BB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9F2892"/>
    <w:multiLevelType w:val="multilevel"/>
    <w:tmpl w:val="306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AC33C6"/>
    <w:multiLevelType w:val="multilevel"/>
    <w:tmpl w:val="ED5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BC02DD"/>
    <w:multiLevelType w:val="multilevel"/>
    <w:tmpl w:val="F6F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EA6ADF"/>
    <w:multiLevelType w:val="hybridMultilevel"/>
    <w:tmpl w:val="59243F10"/>
    <w:lvl w:ilvl="0" w:tplc="5A865842">
      <w:numFmt w:val="bullet"/>
      <w:lvlText w:val="•"/>
      <w:lvlJc w:val="left"/>
      <w:pPr>
        <w:ind w:left="1080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288D6905"/>
    <w:multiLevelType w:val="hybridMultilevel"/>
    <w:tmpl w:val="770C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B31CCE"/>
    <w:multiLevelType w:val="multilevel"/>
    <w:tmpl w:val="71E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1C5677"/>
    <w:multiLevelType w:val="hybridMultilevel"/>
    <w:tmpl w:val="C074D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9CC3672"/>
    <w:multiLevelType w:val="hybridMultilevel"/>
    <w:tmpl w:val="BF98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A0247DD"/>
    <w:multiLevelType w:val="multilevel"/>
    <w:tmpl w:val="7EF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651420"/>
    <w:multiLevelType w:val="multilevel"/>
    <w:tmpl w:val="6AA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A234E7"/>
    <w:multiLevelType w:val="multilevel"/>
    <w:tmpl w:val="A0F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A711E8"/>
    <w:multiLevelType w:val="hybridMultilevel"/>
    <w:tmpl w:val="28BE6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ACB7954"/>
    <w:multiLevelType w:val="hybridMultilevel"/>
    <w:tmpl w:val="CFC0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B702D59"/>
    <w:multiLevelType w:val="multilevel"/>
    <w:tmpl w:val="F4A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A471E1"/>
    <w:multiLevelType w:val="hybridMultilevel"/>
    <w:tmpl w:val="2D9A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E8934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BE120C7"/>
    <w:multiLevelType w:val="hybridMultilevel"/>
    <w:tmpl w:val="27C2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C7245D3"/>
    <w:multiLevelType w:val="hybridMultilevel"/>
    <w:tmpl w:val="FD54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CDB1871"/>
    <w:multiLevelType w:val="hybridMultilevel"/>
    <w:tmpl w:val="B70C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CF3158C"/>
    <w:multiLevelType w:val="hybridMultilevel"/>
    <w:tmpl w:val="A566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D072004"/>
    <w:multiLevelType w:val="multilevel"/>
    <w:tmpl w:val="06F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415CE5"/>
    <w:multiLevelType w:val="multilevel"/>
    <w:tmpl w:val="2F8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5D0561"/>
    <w:multiLevelType w:val="multilevel"/>
    <w:tmpl w:val="1CE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BA66ED"/>
    <w:multiLevelType w:val="hybridMultilevel"/>
    <w:tmpl w:val="C8F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E576ED6"/>
    <w:multiLevelType w:val="multilevel"/>
    <w:tmpl w:val="AE2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6A561F"/>
    <w:multiLevelType w:val="hybridMultilevel"/>
    <w:tmpl w:val="F020A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E6E70DB"/>
    <w:multiLevelType w:val="multilevel"/>
    <w:tmpl w:val="BE4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F8B1FD8"/>
    <w:multiLevelType w:val="hybridMultilevel"/>
    <w:tmpl w:val="A848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FE6448B"/>
    <w:multiLevelType w:val="multilevel"/>
    <w:tmpl w:val="7C2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FF2268D"/>
    <w:multiLevelType w:val="hybridMultilevel"/>
    <w:tmpl w:val="6C24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0347EEC"/>
    <w:multiLevelType w:val="hybridMultilevel"/>
    <w:tmpl w:val="CBD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1012DDD"/>
    <w:multiLevelType w:val="multilevel"/>
    <w:tmpl w:val="60C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2214F5"/>
    <w:multiLevelType w:val="hybridMultilevel"/>
    <w:tmpl w:val="4FEA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19A3106"/>
    <w:multiLevelType w:val="hybridMultilevel"/>
    <w:tmpl w:val="BC00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2245AD7"/>
    <w:multiLevelType w:val="multilevel"/>
    <w:tmpl w:val="7CD8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496064"/>
    <w:multiLevelType w:val="multilevel"/>
    <w:tmpl w:val="4E0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726F6F"/>
    <w:multiLevelType w:val="hybridMultilevel"/>
    <w:tmpl w:val="926C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33523CA"/>
    <w:multiLevelType w:val="multilevel"/>
    <w:tmpl w:val="7FD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3852334"/>
    <w:multiLevelType w:val="hybridMultilevel"/>
    <w:tmpl w:val="73D4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3FC1308"/>
    <w:multiLevelType w:val="hybridMultilevel"/>
    <w:tmpl w:val="323CA2B6"/>
    <w:lvl w:ilvl="0" w:tplc="F5D0EBA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4E26F70"/>
    <w:multiLevelType w:val="multilevel"/>
    <w:tmpl w:val="F82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54F4665"/>
    <w:multiLevelType w:val="multilevel"/>
    <w:tmpl w:val="955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59D1418"/>
    <w:multiLevelType w:val="hybridMultilevel"/>
    <w:tmpl w:val="0EC4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5D59AB"/>
    <w:multiLevelType w:val="hybridMultilevel"/>
    <w:tmpl w:val="01B25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D008F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6B44C8"/>
    <w:multiLevelType w:val="multilevel"/>
    <w:tmpl w:val="C76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7E171F0"/>
    <w:multiLevelType w:val="multilevel"/>
    <w:tmpl w:val="8C9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81A6CFF"/>
    <w:multiLevelType w:val="hybridMultilevel"/>
    <w:tmpl w:val="673AA918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846A2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4" w15:restartNumberingAfterBreak="0">
    <w:nsid w:val="386C5055"/>
    <w:multiLevelType w:val="hybridMultilevel"/>
    <w:tmpl w:val="3A96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A6F79D7"/>
    <w:multiLevelType w:val="hybridMultilevel"/>
    <w:tmpl w:val="E516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ACB3C47"/>
    <w:multiLevelType w:val="multilevel"/>
    <w:tmpl w:val="5FA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AE110EF"/>
    <w:multiLevelType w:val="multilevel"/>
    <w:tmpl w:val="CC6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F32942"/>
    <w:multiLevelType w:val="hybridMultilevel"/>
    <w:tmpl w:val="F4EA574A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B417B0E"/>
    <w:multiLevelType w:val="multilevel"/>
    <w:tmpl w:val="2E3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B696E33"/>
    <w:multiLevelType w:val="multilevel"/>
    <w:tmpl w:val="CCA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9033DE"/>
    <w:multiLevelType w:val="hybridMultilevel"/>
    <w:tmpl w:val="2B8C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CD046E7"/>
    <w:multiLevelType w:val="hybridMultilevel"/>
    <w:tmpl w:val="A61AD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D715A6F"/>
    <w:multiLevelType w:val="hybridMultilevel"/>
    <w:tmpl w:val="2F28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DB50AD1"/>
    <w:multiLevelType w:val="multilevel"/>
    <w:tmpl w:val="6DD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DDF571C"/>
    <w:multiLevelType w:val="hybridMultilevel"/>
    <w:tmpl w:val="282EB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E3E2357"/>
    <w:multiLevelType w:val="hybridMultilevel"/>
    <w:tmpl w:val="1DD024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E7F3DCD"/>
    <w:multiLevelType w:val="multilevel"/>
    <w:tmpl w:val="3A6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E9D53CC"/>
    <w:multiLevelType w:val="hybridMultilevel"/>
    <w:tmpl w:val="CA2476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ED4109C"/>
    <w:multiLevelType w:val="hybridMultilevel"/>
    <w:tmpl w:val="B7DE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FA13C61"/>
    <w:multiLevelType w:val="multilevel"/>
    <w:tmpl w:val="18B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FFA2B0F"/>
    <w:multiLevelType w:val="hybridMultilevel"/>
    <w:tmpl w:val="1B58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0024391"/>
    <w:multiLevelType w:val="multilevel"/>
    <w:tmpl w:val="BAA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0041465"/>
    <w:multiLevelType w:val="multilevel"/>
    <w:tmpl w:val="21D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04C73B7"/>
    <w:multiLevelType w:val="multilevel"/>
    <w:tmpl w:val="0E6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7168D3"/>
    <w:multiLevelType w:val="hybridMultilevel"/>
    <w:tmpl w:val="7D2E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0996EA0"/>
    <w:multiLevelType w:val="multilevel"/>
    <w:tmpl w:val="9A2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0FA0800"/>
    <w:multiLevelType w:val="hybridMultilevel"/>
    <w:tmpl w:val="2508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11E50A5"/>
    <w:multiLevelType w:val="hybridMultilevel"/>
    <w:tmpl w:val="0284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13F3EF2"/>
    <w:multiLevelType w:val="hybridMultilevel"/>
    <w:tmpl w:val="1996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1A92766"/>
    <w:multiLevelType w:val="hybridMultilevel"/>
    <w:tmpl w:val="3958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1EC4C5D"/>
    <w:multiLevelType w:val="multilevel"/>
    <w:tmpl w:val="C22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20D2602"/>
    <w:multiLevelType w:val="multilevel"/>
    <w:tmpl w:val="BB7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916DED"/>
    <w:multiLevelType w:val="hybridMultilevel"/>
    <w:tmpl w:val="E4FC1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2BC6A85"/>
    <w:multiLevelType w:val="multilevel"/>
    <w:tmpl w:val="5DF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3055A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6" w15:restartNumberingAfterBreak="0">
    <w:nsid w:val="43111FA8"/>
    <w:multiLevelType w:val="multilevel"/>
    <w:tmpl w:val="6FB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A8432B"/>
    <w:multiLevelType w:val="multilevel"/>
    <w:tmpl w:val="F32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3EC6B39"/>
    <w:multiLevelType w:val="hybridMultilevel"/>
    <w:tmpl w:val="85DA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42173DF"/>
    <w:multiLevelType w:val="multilevel"/>
    <w:tmpl w:val="F38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4A0B9D"/>
    <w:multiLevelType w:val="hybridMultilevel"/>
    <w:tmpl w:val="4FD0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48EDB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2" w15:restartNumberingAfterBreak="0">
    <w:nsid w:val="44C3256F"/>
    <w:multiLevelType w:val="multilevel"/>
    <w:tmpl w:val="893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4D69A8"/>
    <w:multiLevelType w:val="multilevel"/>
    <w:tmpl w:val="4EF0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5AD4A9F"/>
    <w:multiLevelType w:val="hybridMultilevel"/>
    <w:tmpl w:val="D402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5C72192"/>
    <w:multiLevelType w:val="hybridMultilevel"/>
    <w:tmpl w:val="0FCA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5D23C4C"/>
    <w:multiLevelType w:val="hybridMultilevel"/>
    <w:tmpl w:val="C2CE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5DD0415"/>
    <w:multiLevelType w:val="hybridMultilevel"/>
    <w:tmpl w:val="88BE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5DD6AC3"/>
    <w:multiLevelType w:val="hybridMultilevel"/>
    <w:tmpl w:val="EBFA8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5DF4952"/>
    <w:multiLevelType w:val="multilevel"/>
    <w:tmpl w:val="404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66F636E"/>
    <w:multiLevelType w:val="hybridMultilevel"/>
    <w:tmpl w:val="873E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6A8712F"/>
    <w:multiLevelType w:val="hybridMultilevel"/>
    <w:tmpl w:val="C82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6AD2178"/>
    <w:multiLevelType w:val="hybridMultilevel"/>
    <w:tmpl w:val="68089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6D930A6"/>
    <w:multiLevelType w:val="hybridMultilevel"/>
    <w:tmpl w:val="096E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7280728"/>
    <w:multiLevelType w:val="hybridMultilevel"/>
    <w:tmpl w:val="F580FB2C"/>
    <w:lvl w:ilvl="0" w:tplc="7040C56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7375DB5"/>
    <w:multiLevelType w:val="multilevel"/>
    <w:tmpl w:val="7EA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6F3753"/>
    <w:multiLevelType w:val="hybridMultilevel"/>
    <w:tmpl w:val="62C6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7A559CF"/>
    <w:multiLevelType w:val="hybridMultilevel"/>
    <w:tmpl w:val="5E5ECC5C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7A71678"/>
    <w:multiLevelType w:val="hybridMultilevel"/>
    <w:tmpl w:val="40D2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7B53D98"/>
    <w:multiLevelType w:val="hybridMultilevel"/>
    <w:tmpl w:val="4B2EB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8227108"/>
    <w:multiLevelType w:val="hybridMultilevel"/>
    <w:tmpl w:val="0DD2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8411AA8"/>
    <w:multiLevelType w:val="hybridMultilevel"/>
    <w:tmpl w:val="ABAA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84B3612"/>
    <w:multiLevelType w:val="hybridMultilevel"/>
    <w:tmpl w:val="12C8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8536EB0"/>
    <w:multiLevelType w:val="hybridMultilevel"/>
    <w:tmpl w:val="2A34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87323D4"/>
    <w:multiLevelType w:val="multilevel"/>
    <w:tmpl w:val="45A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7B5298"/>
    <w:multiLevelType w:val="hybridMultilevel"/>
    <w:tmpl w:val="9448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8A23491"/>
    <w:multiLevelType w:val="hybridMultilevel"/>
    <w:tmpl w:val="AF480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928513B"/>
    <w:multiLevelType w:val="hybridMultilevel"/>
    <w:tmpl w:val="117C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92B3196"/>
    <w:multiLevelType w:val="hybridMultilevel"/>
    <w:tmpl w:val="4DBA3242"/>
    <w:lvl w:ilvl="0" w:tplc="56C0750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9382C22"/>
    <w:multiLevelType w:val="hybridMultilevel"/>
    <w:tmpl w:val="BED46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94778CF"/>
    <w:multiLevelType w:val="multilevel"/>
    <w:tmpl w:val="043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97E1DD1"/>
    <w:multiLevelType w:val="multilevel"/>
    <w:tmpl w:val="2D0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9B90CE7"/>
    <w:multiLevelType w:val="multilevel"/>
    <w:tmpl w:val="4518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9BD2275"/>
    <w:multiLevelType w:val="hybridMultilevel"/>
    <w:tmpl w:val="1212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A8463AC"/>
    <w:multiLevelType w:val="hybridMultilevel"/>
    <w:tmpl w:val="0086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A8D34C4"/>
    <w:multiLevelType w:val="hybridMultilevel"/>
    <w:tmpl w:val="FD7C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ADD3C05"/>
    <w:multiLevelType w:val="hybridMultilevel"/>
    <w:tmpl w:val="AC4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B2A5042"/>
    <w:multiLevelType w:val="hybridMultilevel"/>
    <w:tmpl w:val="6494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C4B0FCA"/>
    <w:multiLevelType w:val="multilevel"/>
    <w:tmpl w:val="E9E0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A05193"/>
    <w:multiLevelType w:val="hybridMultilevel"/>
    <w:tmpl w:val="829E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D9C15EC"/>
    <w:multiLevelType w:val="multilevel"/>
    <w:tmpl w:val="4C3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DE34AF1"/>
    <w:multiLevelType w:val="hybridMultilevel"/>
    <w:tmpl w:val="AB103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E4A27E5"/>
    <w:multiLevelType w:val="hybridMultilevel"/>
    <w:tmpl w:val="6110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E7941E2"/>
    <w:multiLevelType w:val="hybridMultilevel"/>
    <w:tmpl w:val="80E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E9C0A26"/>
    <w:multiLevelType w:val="multilevel"/>
    <w:tmpl w:val="195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EB53A61"/>
    <w:multiLevelType w:val="multilevel"/>
    <w:tmpl w:val="991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EB660FB"/>
    <w:multiLevelType w:val="multilevel"/>
    <w:tmpl w:val="7F3A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ED04793"/>
    <w:multiLevelType w:val="hybridMultilevel"/>
    <w:tmpl w:val="297A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EFD7732"/>
    <w:multiLevelType w:val="hybridMultilevel"/>
    <w:tmpl w:val="131C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F0C376B"/>
    <w:multiLevelType w:val="hybridMultilevel"/>
    <w:tmpl w:val="A1C8EEC2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F8911AB"/>
    <w:multiLevelType w:val="hybridMultilevel"/>
    <w:tmpl w:val="E71E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FA82AAB"/>
    <w:multiLevelType w:val="hybridMultilevel"/>
    <w:tmpl w:val="54B8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0021289"/>
    <w:multiLevelType w:val="hybridMultilevel"/>
    <w:tmpl w:val="7036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0F938C5"/>
    <w:multiLevelType w:val="hybridMultilevel"/>
    <w:tmpl w:val="2F3E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1574F27"/>
    <w:multiLevelType w:val="hybridMultilevel"/>
    <w:tmpl w:val="AEEE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1A62692"/>
    <w:multiLevelType w:val="multilevel"/>
    <w:tmpl w:val="CCE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21B1BB9"/>
    <w:multiLevelType w:val="hybridMultilevel"/>
    <w:tmpl w:val="8D84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260732C"/>
    <w:multiLevelType w:val="multilevel"/>
    <w:tmpl w:val="858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E829B5"/>
    <w:multiLevelType w:val="multilevel"/>
    <w:tmpl w:val="6F64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3FD5132"/>
    <w:multiLevelType w:val="multilevel"/>
    <w:tmpl w:val="7C2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050598"/>
    <w:multiLevelType w:val="hybridMultilevel"/>
    <w:tmpl w:val="EB082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4FB602B"/>
    <w:multiLevelType w:val="multilevel"/>
    <w:tmpl w:val="56D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5253EAA"/>
    <w:multiLevelType w:val="hybridMultilevel"/>
    <w:tmpl w:val="9640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5282EA2"/>
    <w:multiLevelType w:val="multilevel"/>
    <w:tmpl w:val="88B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53B6FB0"/>
    <w:multiLevelType w:val="hybridMultilevel"/>
    <w:tmpl w:val="1D60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55C6C5A"/>
    <w:multiLevelType w:val="multilevel"/>
    <w:tmpl w:val="29E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9D2593"/>
    <w:multiLevelType w:val="hybridMultilevel"/>
    <w:tmpl w:val="72B29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5E627AC"/>
    <w:multiLevelType w:val="hybridMultilevel"/>
    <w:tmpl w:val="3ADA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5EE63A6"/>
    <w:multiLevelType w:val="multilevel"/>
    <w:tmpl w:val="66D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03712B"/>
    <w:multiLevelType w:val="multilevel"/>
    <w:tmpl w:val="7DD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6147AE7"/>
    <w:multiLevelType w:val="multilevel"/>
    <w:tmpl w:val="7B3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221EDC"/>
    <w:multiLevelType w:val="multilevel"/>
    <w:tmpl w:val="2A3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6704339"/>
    <w:multiLevelType w:val="hybridMultilevel"/>
    <w:tmpl w:val="62EE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69D0C6C"/>
    <w:multiLevelType w:val="hybridMultilevel"/>
    <w:tmpl w:val="84D09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74F36D6"/>
    <w:multiLevelType w:val="hybridMultilevel"/>
    <w:tmpl w:val="D090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7D96E40"/>
    <w:multiLevelType w:val="hybridMultilevel"/>
    <w:tmpl w:val="BFB0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8784B81"/>
    <w:multiLevelType w:val="hybridMultilevel"/>
    <w:tmpl w:val="998A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8AC19F8"/>
    <w:multiLevelType w:val="hybridMultilevel"/>
    <w:tmpl w:val="EF34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950158C"/>
    <w:multiLevelType w:val="hybridMultilevel"/>
    <w:tmpl w:val="6F20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C7512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A74555B"/>
    <w:multiLevelType w:val="hybridMultilevel"/>
    <w:tmpl w:val="86EE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A926425"/>
    <w:multiLevelType w:val="hybridMultilevel"/>
    <w:tmpl w:val="DFBA6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AE55520"/>
    <w:multiLevelType w:val="multilevel"/>
    <w:tmpl w:val="FB7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EC46AE"/>
    <w:multiLevelType w:val="hybridMultilevel"/>
    <w:tmpl w:val="7DD4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B4E7E12"/>
    <w:multiLevelType w:val="hybridMultilevel"/>
    <w:tmpl w:val="B27CB92E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B867062"/>
    <w:multiLevelType w:val="hybridMultilevel"/>
    <w:tmpl w:val="7CEE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BB20FED"/>
    <w:multiLevelType w:val="multilevel"/>
    <w:tmpl w:val="613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127605"/>
    <w:multiLevelType w:val="hybridMultilevel"/>
    <w:tmpl w:val="CE08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C79540D"/>
    <w:multiLevelType w:val="multilevel"/>
    <w:tmpl w:val="65E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DF720EC"/>
    <w:multiLevelType w:val="hybridMultilevel"/>
    <w:tmpl w:val="7B9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E4E2730"/>
    <w:multiLevelType w:val="multilevel"/>
    <w:tmpl w:val="4F3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510A86"/>
    <w:multiLevelType w:val="hybridMultilevel"/>
    <w:tmpl w:val="E718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F615A69"/>
    <w:multiLevelType w:val="hybridMultilevel"/>
    <w:tmpl w:val="656E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F77180D"/>
    <w:multiLevelType w:val="hybridMultilevel"/>
    <w:tmpl w:val="D38C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FA055DA"/>
    <w:multiLevelType w:val="hybridMultilevel"/>
    <w:tmpl w:val="B03697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FC00731"/>
    <w:multiLevelType w:val="hybridMultilevel"/>
    <w:tmpl w:val="2C7C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04511A9"/>
    <w:multiLevelType w:val="multilevel"/>
    <w:tmpl w:val="4C0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710C91"/>
    <w:multiLevelType w:val="hybridMultilevel"/>
    <w:tmpl w:val="8C5C1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0833E65"/>
    <w:multiLevelType w:val="hybridMultilevel"/>
    <w:tmpl w:val="EFB8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0DB080B"/>
    <w:multiLevelType w:val="hybridMultilevel"/>
    <w:tmpl w:val="904C5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0EA421A"/>
    <w:multiLevelType w:val="hybridMultilevel"/>
    <w:tmpl w:val="46189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102462B"/>
    <w:multiLevelType w:val="hybridMultilevel"/>
    <w:tmpl w:val="661C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12A4507"/>
    <w:multiLevelType w:val="hybridMultilevel"/>
    <w:tmpl w:val="D1B6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13C7FDF"/>
    <w:multiLevelType w:val="hybridMultilevel"/>
    <w:tmpl w:val="C0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1635219"/>
    <w:multiLevelType w:val="hybridMultilevel"/>
    <w:tmpl w:val="A07EB3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18A4017"/>
    <w:multiLevelType w:val="hybridMultilevel"/>
    <w:tmpl w:val="DA4A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2174F2B"/>
    <w:multiLevelType w:val="multilevel"/>
    <w:tmpl w:val="E98C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2261DD0"/>
    <w:multiLevelType w:val="hybridMultilevel"/>
    <w:tmpl w:val="E904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2907FD1"/>
    <w:multiLevelType w:val="multilevel"/>
    <w:tmpl w:val="9D4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C311A5"/>
    <w:multiLevelType w:val="hybridMultilevel"/>
    <w:tmpl w:val="3A2AA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2C60B43"/>
    <w:multiLevelType w:val="hybridMultilevel"/>
    <w:tmpl w:val="850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2FD5CB3"/>
    <w:multiLevelType w:val="multilevel"/>
    <w:tmpl w:val="084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3032D04"/>
    <w:multiLevelType w:val="hybridMultilevel"/>
    <w:tmpl w:val="B364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3D82FCD"/>
    <w:multiLevelType w:val="multilevel"/>
    <w:tmpl w:val="2F6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3F21519"/>
    <w:multiLevelType w:val="hybridMultilevel"/>
    <w:tmpl w:val="3F16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50F3FE5"/>
    <w:multiLevelType w:val="hybridMultilevel"/>
    <w:tmpl w:val="EA346D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535006C"/>
    <w:multiLevelType w:val="multilevel"/>
    <w:tmpl w:val="D10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C33F3C"/>
    <w:multiLevelType w:val="hybridMultilevel"/>
    <w:tmpl w:val="4572AD00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5DE4794"/>
    <w:multiLevelType w:val="hybridMultilevel"/>
    <w:tmpl w:val="6770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6034F85"/>
    <w:multiLevelType w:val="hybridMultilevel"/>
    <w:tmpl w:val="E5568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6035925"/>
    <w:multiLevelType w:val="hybridMultilevel"/>
    <w:tmpl w:val="E3E2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67B5483"/>
    <w:multiLevelType w:val="multilevel"/>
    <w:tmpl w:val="C9F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67E3A8A"/>
    <w:multiLevelType w:val="hybridMultilevel"/>
    <w:tmpl w:val="E7A2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6D83B5A"/>
    <w:multiLevelType w:val="multilevel"/>
    <w:tmpl w:val="742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6EF2D6F"/>
    <w:multiLevelType w:val="multilevel"/>
    <w:tmpl w:val="75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6F470F9"/>
    <w:multiLevelType w:val="multilevel"/>
    <w:tmpl w:val="821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0A25DE"/>
    <w:multiLevelType w:val="multilevel"/>
    <w:tmpl w:val="02D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7951E89"/>
    <w:multiLevelType w:val="hybridMultilevel"/>
    <w:tmpl w:val="57B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7A0375D"/>
    <w:multiLevelType w:val="hybridMultilevel"/>
    <w:tmpl w:val="35D2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82E0739"/>
    <w:multiLevelType w:val="multilevel"/>
    <w:tmpl w:val="973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8357C4D"/>
    <w:multiLevelType w:val="multilevel"/>
    <w:tmpl w:val="BF0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8751D5D"/>
    <w:multiLevelType w:val="multilevel"/>
    <w:tmpl w:val="4C20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7F2E5C"/>
    <w:multiLevelType w:val="multilevel"/>
    <w:tmpl w:val="93E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8BF26F1"/>
    <w:multiLevelType w:val="multilevel"/>
    <w:tmpl w:val="45E4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942641B"/>
    <w:multiLevelType w:val="hybridMultilevel"/>
    <w:tmpl w:val="6E00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9855753"/>
    <w:multiLevelType w:val="multilevel"/>
    <w:tmpl w:val="ACC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F40731"/>
    <w:multiLevelType w:val="multilevel"/>
    <w:tmpl w:val="44D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3673C4"/>
    <w:multiLevelType w:val="multilevel"/>
    <w:tmpl w:val="E312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D5381D"/>
    <w:multiLevelType w:val="multilevel"/>
    <w:tmpl w:val="F28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B3530F9"/>
    <w:multiLevelType w:val="hybridMultilevel"/>
    <w:tmpl w:val="E63E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B5C7D2A"/>
    <w:multiLevelType w:val="hybridMultilevel"/>
    <w:tmpl w:val="27A0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B8D543B"/>
    <w:multiLevelType w:val="hybridMultilevel"/>
    <w:tmpl w:val="6270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BAF5E49"/>
    <w:multiLevelType w:val="hybridMultilevel"/>
    <w:tmpl w:val="A5EC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BF013FF"/>
    <w:multiLevelType w:val="hybridMultilevel"/>
    <w:tmpl w:val="806E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CE430AA"/>
    <w:multiLevelType w:val="hybridMultilevel"/>
    <w:tmpl w:val="454A7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D337B81"/>
    <w:multiLevelType w:val="multilevel"/>
    <w:tmpl w:val="AFE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430550"/>
    <w:multiLevelType w:val="hybridMultilevel"/>
    <w:tmpl w:val="0AF2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D7C7D5D"/>
    <w:multiLevelType w:val="hybridMultilevel"/>
    <w:tmpl w:val="DEB0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D826433"/>
    <w:multiLevelType w:val="hybridMultilevel"/>
    <w:tmpl w:val="552E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E725A57"/>
    <w:multiLevelType w:val="hybridMultilevel"/>
    <w:tmpl w:val="9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E952160"/>
    <w:multiLevelType w:val="hybridMultilevel"/>
    <w:tmpl w:val="4F3C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EAE4CE4"/>
    <w:multiLevelType w:val="multilevel"/>
    <w:tmpl w:val="16D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BD1030"/>
    <w:multiLevelType w:val="multilevel"/>
    <w:tmpl w:val="720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EEC19BE"/>
    <w:multiLevelType w:val="hybridMultilevel"/>
    <w:tmpl w:val="8BA8258A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FB42F08"/>
    <w:multiLevelType w:val="hybridMultilevel"/>
    <w:tmpl w:val="F79485A4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6FFF4772"/>
    <w:multiLevelType w:val="multilevel"/>
    <w:tmpl w:val="256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0AA7690"/>
    <w:multiLevelType w:val="hybridMultilevel"/>
    <w:tmpl w:val="86BC7E2E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184332C"/>
    <w:multiLevelType w:val="multilevel"/>
    <w:tmpl w:val="60AE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4A48EC"/>
    <w:multiLevelType w:val="multilevel"/>
    <w:tmpl w:val="AD7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8A606B"/>
    <w:multiLevelType w:val="multilevel"/>
    <w:tmpl w:val="579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9C1842"/>
    <w:multiLevelType w:val="multilevel"/>
    <w:tmpl w:val="A7D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293060"/>
    <w:multiLevelType w:val="multilevel"/>
    <w:tmpl w:val="04D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2F2CBE"/>
    <w:multiLevelType w:val="hybridMultilevel"/>
    <w:tmpl w:val="FEE8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34025A9"/>
    <w:multiLevelType w:val="hybridMultilevel"/>
    <w:tmpl w:val="4F7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737F1E53"/>
    <w:multiLevelType w:val="hybridMultilevel"/>
    <w:tmpl w:val="3F2A9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73B2369C"/>
    <w:multiLevelType w:val="hybridMultilevel"/>
    <w:tmpl w:val="65E2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40E1457"/>
    <w:multiLevelType w:val="multilevel"/>
    <w:tmpl w:val="DE1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315F2D"/>
    <w:multiLevelType w:val="multilevel"/>
    <w:tmpl w:val="05E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3561D7"/>
    <w:multiLevelType w:val="hybridMultilevel"/>
    <w:tmpl w:val="3CB0A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4506F57"/>
    <w:multiLevelType w:val="hybridMultilevel"/>
    <w:tmpl w:val="6E00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468028B"/>
    <w:multiLevelType w:val="multilevel"/>
    <w:tmpl w:val="67B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C90EFD"/>
    <w:multiLevelType w:val="hybridMultilevel"/>
    <w:tmpl w:val="747E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4CA2E27"/>
    <w:multiLevelType w:val="hybridMultilevel"/>
    <w:tmpl w:val="47141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4EE25EE"/>
    <w:multiLevelType w:val="multilevel"/>
    <w:tmpl w:val="B9E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56E57C8"/>
    <w:multiLevelType w:val="hybridMultilevel"/>
    <w:tmpl w:val="94DA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58422D6"/>
    <w:multiLevelType w:val="hybridMultilevel"/>
    <w:tmpl w:val="414C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60F6407"/>
    <w:multiLevelType w:val="multilevel"/>
    <w:tmpl w:val="582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32276F"/>
    <w:multiLevelType w:val="hybridMultilevel"/>
    <w:tmpl w:val="0D0A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6340C79"/>
    <w:multiLevelType w:val="hybridMultilevel"/>
    <w:tmpl w:val="600E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6445F03"/>
    <w:multiLevelType w:val="multilevel"/>
    <w:tmpl w:val="891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834E92"/>
    <w:multiLevelType w:val="hybridMultilevel"/>
    <w:tmpl w:val="E360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6FF6854"/>
    <w:multiLevelType w:val="hybridMultilevel"/>
    <w:tmpl w:val="4D948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7170E38"/>
    <w:multiLevelType w:val="hybridMultilevel"/>
    <w:tmpl w:val="6048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72226F6"/>
    <w:multiLevelType w:val="hybridMultilevel"/>
    <w:tmpl w:val="B8EA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77E7296"/>
    <w:multiLevelType w:val="multilevel"/>
    <w:tmpl w:val="7B7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7821502"/>
    <w:multiLevelType w:val="hybridMultilevel"/>
    <w:tmpl w:val="252A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78F73BD"/>
    <w:multiLevelType w:val="multilevel"/>
    <w:tmpl w:val="B24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7AD0438"/>
    <w:multiLevelType w:val="hybridMultilevel"/>
    <w:tmpl w:val="20107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7DF7873"/>
    <w:multiLevelType w:val="multilevel"/>
    <w:tmpl w:val="69D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879046E"/>
    <w:multiLevelType w:val="hybridMultilevel"/>
    <w:tmpl w:val="8814D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8EF4255"/>
    <w:multiLevelType w:val="multilevel"/>
    <w:tmpl w:val="D55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91F7B7E"/>
    <w:multiLevelType w:val="hybridMultilevel"/>
    <w:tmpl w:val="67F6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9550393"/>
    <w:multiLevelType w:val="hybridMultilevel"/>
    <w:tmpl w:val="A284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9F50086"/>
    <w:multiLevelType w:val="multilevel"/>
    <w:tmpl w:val="9506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9FE5BF0"/>
    <w:multiLevelType w:val="multilevel"/>
    <w:tmpl w:val="A83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AAB36C6"/>
    <w:multiLevelType w:val="multilevel"/>
    <w:tmpl w:val="1A4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AC1148C"/>
    <w:multiLevelType w:val="hybridMultilevel"/>
    <w:tmpl w:val="E23C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AF13E05"/>
    <w:multiLevelType w:val="hybridMultilevel"/>
    <w:tmpl w:val="01C2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B314A8B"/>
    <w:multiLevelType w:val="multilevel"/>
    <w:tmpl w:val="1B9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285E59"/>
    <w:multiLevelType w:val="hybridMultilevel"/>
    <w:tmpl w:val="2AB2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C2F6277"/>
    <w:multiLevelType w:val="hybridMultilevel"/>
    <w:tmpl w:val="9160B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C6D2BBC"/>
    <w:multiLevelType w:val="hybridMultilevel"/>
    <w:tmpl w:val="2F86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DAE57FD"/>
    <w:multiLevelType w:val="hybridMultilevel"/>
    <w:tmpl w:val="12C21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E3B769E"/>
    <w:multiLevelType w:val="hybridMultilevel"/>
    <w:tmpl w:val="B332FECC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F250AA6"/>
    <w:multiLevelType w:val="hybridMultilevel"/>
    <w:tmpl w:val="CAB06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F250D71"/>
    <w:multiLevelType w:val="hybridMultilevel"/>
    <w:tmpl w:val="C95A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FC33ECA"/>
    <w:multiLevelType w:val="multilevel"/>
    <w:tmpl w:val="18EA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210633">
    <w:abstractNumId w:val="36"/>
  </w:num>
  <w:num w:numId="2" w16cid:durableId="637340461">
    <w:abstractNumId w:val="349"/>
  </w:num>
  <w:num w:numId="3" w16cid:durableId="2032953367">
    <w:abstractNumId w:val="392"/>
  </w:num>
  <w:num w:numId="4" w16cid:durableId="1440032578">
    <w:abstractNumId w:val="263"/>
  </w:num>
  <w:num w:numId="5" w16cid:durableId="1436173175">
    <w:abstractNumId w:val="304"/>
  </w:num>
  <w:num w:numId="6" w16cid:durableId="676159286">
    <w:abstractNumId w:val="289"/>
  </w:num>
  <w:num w:numId="7" w16cid:durableId="1870410797">
    <w:abstractNumId w:val="312"/>
  </w:num>
  <w:num w:numId="8" w16cid:durableId="2084909132">
    <w:abstractNumId w:val="66"/>
  </w:num>
  <w:num w:numId="9" w16cid:durableId="168372319">
    <w:abstractNumId w:val="59"/>
  </w:num>
  <w:num w:numId="10" w16cid:durableId="2122263477">
    <w:abstractNumId w:val="18"/>
  </w:num>
  <w:num w:numId="11" w16cid:durableId="419835423">
    <w:abstractNumId w:val="78"/>
  </w:num>
  <w:num w:numId="12" w16cid:durableId="184445002">
    <w:abstractNumId w:val="53"/>
  </w:num>
  <w:num w:numId="13" w16cid:durableId="527332408">
    <w:abstractNumId w:val="253"/>
  </w:num>
  <w:num w:numId="14" w16cid:durableId="241182395">
    <w:abstractNumId w:val="227"/>
  </w:num>
  <w:num w:numId="15" w16cid:durableId="1076971340">
    <w:abstractNumId w:val="336"/>
  </w:num>
  <w:num w:numId="16" w16cid:durableId="1583493001">
    <w:abstractNumId w:val="188"/>
  </w:num>
  <w:num w:numId="17" w16cid:durableId="104619303">
    <w:abstractNumId w:val="327"/>
  </w:num>
  <w:num w:numId="18" w16cid:durableId="423695580">
    <w:abstractNumId w:val="344"/>
  </w:num>
  <w:num w:numId="19" w16cid:durableId="558781796">
    <w:abstractNumId w:val="114"/>
  </w:num>
  <w:num w:numId="20" w16cid:durableId="1944417788">
    <w:abstractNumId w:val="76"/>
  </w:num>
  <w:num w:numId="21" w16cid:durableId="1476608783">
    <w:abstractNumId w:val="292"/>
  </w:num>
  <w:num w:numId="22" w16cid:durableId="1916433409">
    <w:abstractNumId w:val="142"/>
  </w:num>
  <w:num w:numId="23" w16cid:durableId="732508009">
    <w:abstractNumId w:val="36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3546938">
    <w:abstractNumId w:val="262"/>
  </w:num>
  <w:num w:numId="25" w16cid:durableId="408308193">
    <w:abstractNumId w:val="17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02035589">
    <w:abstractNumId w:val="306"/>
  </w:num>
  <w:num w:numId="27" w16cid:durableId="1280330803">
    <w:abstractNumId w:val="3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89896285">
    <w:abstractNumId w:val="32"/>
  </w:num>
  <w:num w:numId="29" w16cid:durableId="2098557936">
    <w:abstractNumId w:val="29"/>
  </w:num>
  <w:num w:numId="30" w16cid:durableId="1023357346">
    <w:abstractNumId w:val="257"/>
  </w:num>
  <w:num w:numId="31" w16cid:durableId="748037059">
    <w:abstractNumId w:val="149"/>
  </w:num>
  <w:num w:numId="32" w16cid:durableId="155075139">
    <w:abstractNumId w:val="224"/>
  </w:num>
  <w:num w:numId="33" w16cid:durableId="1611739464">
    <w:abstractNumId w:val="214"/>
  </w:num>
  <w:num w:numId="34" w16cid:durableId="930892836">
    <w:abstractNumId w:val="164"/>
  </w:num>
  <w:num w:numId="35" w16cid:durableId="1386177642">
    <w:abstractNumId w:val="409"/>
  </w:num>
  <w:num w:numId="36" w16cid:durableId="982007533">
    <w:abstractNumId w:val="199"/>
  </w:num>
  <w:num w:numId="37" w16cid:durableId="400097875">
    <w:abstractNumId w:val="239"/>
  </w:num>
  <w:num w:numId="38" w16cid:durableId="877545062">
    <w:abstractNumId w:val="17"/>
  </w:num>
  <w:num w:numId="39" w16cid:durableId="420679957">
    <w:abstractNumId w:val="47"/>
  </w:num>
  <w:num w:numId="40" w16cid:durableId="648093288">
    <w:abstractNumId w:val="138"/>
  </w:num>
  <w:num w:numId="41" w16cid:durableId="1959753354">
    <w:abstractNumId w:val="294"/>
  </w:num>
  <w:num w:numId="42" w16cid:durableId="238563826">
    <w:abstractNumId w:val="191"/>
  </w:num>
  <w:num w:numId="43" w16cid:durableId="322008297">
    <w:abstractNumId w:val="272"/>
  </w:num>
  <w:num w:numId="44" w16cid:durableId="503014997">
    <w:abstractNumId w:val="105"/>
  </w:num>
  <w:num w:numId="45" w16cid:durableId="1748529111">
    <w:abstractNumId w:val="301"/>
  </w:num>
  <w:num w:numId="46" w16cid:durableId="1832797263">
    <w:abstractNumId w:val="296"/>
  </w:num>
  <w:num w:numId="47" w16cid:durableId="274481796">
    <w:abstractNumId w:val="31"/>
  </w:num>
  <w:num w:numId="48" w16cid:durableId="652875541">
    <w:abstractNumId w:val="52"/>
  </w:num>
  <w:num w:numId="49" w16cid:durableId="363795911">
    <w:abstractNumId w:val="117"/>
  </w:num>
  <w:num w:numId="50" w16cid:durableId="1911498049">
    <w:abstractNumId w:val="309"/>
  </w:num>
  <w:num w:numId="51" w16cid:durableId="1619792818">
    <w:abstractNumId w:val="101"/>
  </w:num>
  <w:num w:numId="52" w16cid:durableId="456484934">
    <w:abstractNumId w:val="113"/>
  </w:num>
  <w:num w:numId="53" w16cid:durableId="894657669">
    <w:abstractNumId w:val="103"/>
  </w:num>
  <w:num w:numId="54" w16cid:durableId="714819716">
    <w:abstractNumId w:val="200"/>
  </w:num>
  <w:num w:numId="55" w16cid:durableId="1067456666">
    <w:abstractNumId w:val="209"/>
  </w:num>
  <w:num w:numId="56" w16cid:durableId="1864857312">
    <w:abstractNumId w:val="197"/>
  </w:num>
  <w:num w:numId="57" w16cid:durableId="1055739040">
    <w:abstractNumId w:val="285"/>
  </w:num>
  <w:num w:numId="58" w16cid:durableId="928200435">
    <w:abstractNumId w:val="226"/>
  </w:num>
  <w:num w:numId="59" w16cid:durableId="1786997069">
    <w:abstractNumId w:val="37"/>
  </w:num>
  <w:num w:numId="60" w16cid:durableId="1546481065">
    <w:abstractNumId w:val="159"/>
  </w:num>
  <w:num w:numId="61" w16cid:durableId="459541443">
    <w:abstractNumId w:val="286"/>
  </w:num>
  <w:num w:numId="62" w16cid:durableId="1234388419">
    <w:abstractNumId w:val="12"/>
  </w:num>
  <w:num w:numId="63" w16cid:durableId="1462647469">
    <w:abstractNumId w:val="208"/>
  </w:num>
  <w:num w:numId="64" w16cid:durableId="2013528377">
    <w:abstractNumId w:val="41"/>
  </w:num>
  <w:num w:numId="65" w16cid:durableId="1347904506">
    <w:abstractNumId w:val="210"/>
  </w:num>
  <w:num w:numId="66" w16cid:durableId="979505331">
    <w:abstractNumId w:val="321"/>
  </w:num>
  <w:num w:numId="67" w16cid:durableId="924190823">
    <w:abstractNumId w:val="68"/>
  </w:num>
  <w:num w:numId="68" w16cid:durableId="929852139">
    <w:abstractNumId w:val="275"/>
  </w:num>
  <w:num w:numId="69" w16cid:durableId="1420904693">
    <w:abstractNumId w:val="110"/>
  </w:num>
  <w:num w:numId="70" w16cid:durableId="1259023807">
    <w:abstractNumId w:val="345"/>
  </w:num>
  <w:num w:numId="71" w16cid:durableId="256519440">
    <w:abstractNumId w:val="194"/>
  </w:num>
  <w:num w:numId="72" w16cid:durableId="663817527">
    <w:abstractNumId w:val="202"/>
  </w:num>
  <w:num w:numId="73" w16cid:durableId="1394040244">
    <w:abstractNumId w:val="72"/>
  </w:num>
  <w:num w:numId="74" w16cid:durableId="2033917632">
    <w:abstractNumId w:val="95"/>
  </w:num>
  <w:num w:numId="75" w16cid:durableId="369232000">
    <w:abstractNumId w:val="221"/>
  </w:num>
  <w:num w:numId="76" w16cid:durableId="1284532128">
    <w:abstractNumId w:val="334"/>
  </w:num>
  <w:num w:numId="77" w16cid:durableId="180318747">
    <w:abstractNumId w:val="284"/>
  </w:num>
  <w:num w:numId="78" w16cid:durableId="911237536">
    <w:abstractNumId w:val="295"/>
  </w:num>
  <w:num w:numId="79" w16cid:durableId="1940137687">
    <w:abstractNumId w:val="216"/>
  </w:num>
  <w:num w:numId="80" w16cid:durableId="178660194">
    <w:abstractNumId w:val="102"/>
  </w:num>
  <w:num w:numId="81" w16cid:durableId="628239854">
    <w:abstractNumId w:val="145"/>
  </w:num>
  <w:num w:numId="82" w16cid:durableId="1246888197">
    <w:abstractNumId w:val="244"/>
  </w:num>
  <w:num w:numId="83" w16cid:durableId="396173957">
    <w:abstractNumId w:val="374"/>
  </w:num>
  <w:num w:numId="84" w16cid:durableId="735015279">
    <w:abstractNumId w:val="278"/>
  </w:num>
  <w:num w:numId="85" w16cid:durableId="328364558">
    <w:abstractNumId w:val="229"/>
  </w:num>
  <w:num w:numId="86" w16cid:durableId="616450023">
    <w:abstractNumId w:val="104"/>
  </w:num>
  <w:num w:numId="87" w16cid:durableId="1324435093">
    <w:abstractNumId w:val="129"/>
  </w:num>
  <w:num w:numId="88" w16cid:durableId="1174957199">
    <w:abstractNumId w:val="401"/>
  </w:num>
  <w:num w:numId="89" w16cid:durableId="210970673">
    <w:abstractNumId w:val="75"/>
  </w:num>
  <w:num w:numId="90" w16cid:durableId="1573812170">
    <w:abstractNumId w:val="90"/>
  </w:num>
  <w:num w:numId="91" w16cid:durableId="1127627748">
    <w:abstractNumId w:val="62"/>
  </w:num>
  <w:num w:numId="92" w16cid:durableId="656230375">
    <w:abstractNumId w:val="119"/>
  </w:num>
  <w:num w:numId="93" w16cid:durableId="911237963">
    <w:abstractNumId w:val="378"/>
  </w:num>
  <w:num w:numId="94" w16cid:durableId="1404261413">
    <w:abstractNumId w:val="354"/>
  </w:num>
  <w:num w:numId="95" w16cid:durableId="880552060">
    <w:abstractNumId w:val="249"/>
  </w:num>
  <w:num w:numId="96" w16cid:durableId="1595896650">
    <w:abstractNumId w:val="108"/>
  </w:num>
  <w:num w:numId="97" w16cid:durableId="722097114">
    <w:abstractNumId w:val="134"/>
  </w:num>
  <w:num w:numId="98" w16cid:durableId="1951620865">
    <w:abstractNumId w:val="177"/>
  </w:num>
  <w:num w:numId="99" w16cid:durableId="215046246">
    <w:abstractNumId w:val="38"/>
  </w:num>
  <w:num w:numId="100" w16cid:durableId="1183976515">
    <w:abstractNumId w:val="55"/>
  </w:num>
  <w:num w:numId="101" w16cid:durableId="1146240559">
    <w:abstractNumId w:val="40"/>
  </w:num>
  <w:num w:numId="102" w16cid:durableId="709040566">
    <w:abstractNumId w:val="43"/>
  </w:num>
  <w:num w:numId="103" w16cid:durableId="1366371393">
    <w:abstractNumId w:val="340"/>
  </w:num>
  <w:num w:numId="104" w16cid:durableId="1662810812">
    <w:abstractNumId w:val="218"/>
  </w:num>
  <w:num w:numId="105" w16cid:durableId="1644699980">
    <w:abstractNumId w:val="83"/>
  </w:num>
  <w:num w:numId="106" w16cid:durableId="1384791936">
    <w:abstractNumId w:val="195"/>
  </w:num>
  <w:num w:numId="107" w16cid:durableId="185758150">
    <w:abstractNumId w:val="128"/>
  </w:num>
  <w:num w:numId="108" w16cid:durableId="2032340392">
    <w:abstractNumId w:val="81"/>
  </w:num>
  <w:num w:numId="109" w16cid:durableId="331227474">
    <w:abstractNumId w:val="234"/>
  </w:num>
  <w:num w:numId="110" w16cid:durableId="782269036">
    <w:abstractNumId w:val="277"/>
  </w:num>
  <w:num w:numId="111" w16cid:durableId="1148478911">
    <w:abstractNumId w:val="317"/>
  </w:num>
  <w:num w:numId="112" w16cid:durableId="1838301632">
    <w:abstractNumId w:val="98"/>
  </w:num>
  <w:num w:numId="113" w16cid:durableId="1526558368">
    <w:abstractNumId w:val="44"/>
  </w:num>
  <w:num w:numId="114" w16cid:durableId="1268469031">
    <w:abstractNumId w:val="22"/>
  </w:num>
  <w:num w:numId="115" w16cid:durableId="1075980026">
    <w:abstractNumId w:val="280"/>
  </w:num>
  <w:num w:numId="116" w16cid:durableId="1006981812">
    <w:abstractNumId w:val="57"/>
  </w:num>
  <w:num w:numId="117" w16cid:durableId="666397739">
    <w:abstractNumId w:val="358"/>
  </w:num>
  <w:num w:numId="118" w16cid:durableId="1174957503">
    <w:abstractNumId w:val="376"/>
  </w:num>
  <w:num w:numId="119" w16cid:durableId="1558858895">
    <w:abstractNumId w:val="51"/>
  </w:num>
  <w:num w:numId="120" w16cid:durableId="1117524893">
    <w:abstractNumId w:val="315"/>
  </w:num>
  <w:num w:numId="121" w16cid:durableId="1908764782">
    <w:abstractNumId w:val="54"/>
  </w:num>
  <w:num w:numId="122" w16cid:durableId="351762598">
    <w:abstractNumId w:val="237"/>
  </w:num>
  <w:num w:numId="123" w16cid:durableId="408045448">
    <w:abstractNumId w:val="355"/>
  </w:num>
  <w:num w:numId="124" w16cid:durableId="1792093859">
    <w:abstractNumId w:val="353"/>
  </w:num>
  <w:num w:numId="125" w16cid:durableId="351956162">
    <w:abstractNumId w:val="73"/>
  </w:num>
  <w:num w:numId="126" w16cid:durableId="1819299440">
    <w:abstractNumId w:val="266"/>
  </w:num>
  <w:num w:numId="127" w16cid:durableId="1581327737">
    <w:abstractNumId w:val="287"/>
  </w:num>
  <w:num w:numId="128" w16cid:durableId="1389458383">
    <w:abstractNumId w:val="125"/>
  </w:num>
  <w:num w:numId="129" w16cid:durableId="845174423">
    <w:abstractNumId w:val="92"/>
  </w:num>
  <w:num w:numId="130" w16cid:durableId="1550798735">
    <w:abstractNumId w:val="325"/>
  </w:num>
  <w:num w:numId="131" w16cid:durableId="814180265">
    <w:abstractNumId w:val="16"/>
  </w:num>
  <w:num w:numId="132" w16cid:durableId="1479610337">
    <w:abstractNumId w:val="225"/>
  </w:num>
  <w:num w:numId="133" w16cid:durableId="1673487340">
    <w:abstractNumId w:val="124"/>
  </w:num>
  <w:num w:numId="134" w16cid:durableId="237401159">
    <w:abstractNumId w:val="120"/>
  </w:num>
  <w:num w:numId="135" w16cid:durableId="1174031732">
    <w:abstractNumId w:val="154"/>
  </w:num>
  <w:num w:numId="136" w16cid:durableId="1723090066">
    <w:abstractNumId w:val="220"/>
  </w:num>
  <w:num w:numId="137" w16cid:durableId="1687906138">
    <w:abstractNumId w:val="222"/>
  </w:num>
  <w:num w:numId="138" w16cid:durableId="2020696873">
    <w:abstractNumId w:val="383"/>
  </w:num>
  <w:num w:numId="139" w16cid:durableId="1731921138">
    <w:abstractNumId w:val="371"/>
  </w:num>
  <w:num w:numId="140" w16cid:durableId="1239942005">
    <w:abstractNumId w:val="24"/>
  </w:num>
  <w:num w:numId="141" w16cid:durableId="129596313">
    <w:abstractNumId w:val="377"/>
  </w:num>
  <w:num w:numId="142" w16cid:durableId="1917396857">
    <w:abstractNumId w:val="122"/>
  </w:num>
  <w:num w:numId="143" w16cid:durableId="1650358730">
    <w:abstractNumId w:val="25"/>
  </w:num>
  <w:num w:numId="144" w16cid:durableId="734275574">
    <w:abstractNumId w:val="148"/>
  </w:num>
  <w:num w:numId="145" w16cid:durableId="1061564247">
    <w:abstractNumId w:val="267"/>
  </w:num>
  <w:num w:numId="146" w16cid:durableId="2005010496">
    <w:abstractNumId w:val="174"/>
  </w:num>
  <w:num w:numId="147" w16cid:durableId="448936436">
    <w:abstractNumId w:val="15"/>
  </w:num>
  <w:num w:numId="148" w16cid:durableId="1833526152">
    <w:abstractNumId w:val="88"/>
  </w:num>
  <w:num w:numId="149" w16cid:durableId="414787721">
    <w:abstractNumId w:val="230"/>
  </w:num>
  <w:num w:numId="150" w16cid:durableId="1443305883">
    <w:abstractNumId w:val="346"/>
  </w:num>
  <w:num w:numId="151" w16cid:durableId="1208642119">
    <w:abstractNumId w:val="372"/>
  </w:num>
  <w:num w:numId="152" w16cid:durableId="1939408932">
    <w:abstractNumId w:val="268"/>
  </w:num>
  <w:num w:numId="153" w16cid:durableId="506557298">
    <w:abstractNumId w:val="242"/>
  </w:num>
  <w:num w:numId="154" w16cid:durableId="645398720">
    <w:abstractNumId w:val="357"/>
  </w:num>
  <w:num w:numId="155" w16cid:durableId="1591960958">
    <w:abstractNumId w:val="26"/>
  </w:num>
  <w:num w:numId="156" w16cid:durableId="1100561076">
    <w:abstractNumId w:val="157"/>
  </w:num>
  <w:num w:numId="157" w16cid:durableId="1125271014">
    <w:abstractNumId w:val="69"/>
  </w:num>
  <w:num w:numId="158" w16cid:durableId="1407605074">
    <w:abstractNumId w:val="290"/>
  </w:num>
  <w:num w:numId="159" w16cid:durableId="751314253">
    <w:abstractNumId w:val="132"/>
  </w:num>
  <w:num w:numId="160" w16cid:durableId="1448431564">
    <w:abstractNumId w:val="407"/>
  </w:num>
  <w:num w:numId="161" w16cid:durableId="1173760120">
    <w:abstractNumId w:val="233"/>
  </w:num>
  <w:num w:numId="162" w16cid:durableId="1459841354">
    <w:abstractNumId w:val="71"/>
  </w:num>
  <w:num w:numId="163" w16cid:durableId="1141727186">
    <w:abstractNumId w:val="282"/>
  </w:num>
  <w:num w:numId="164" w16cid:durableId="337199608">
    <w:abstractNumId w:val="335"/>
  </w:num>
  <w:num w:numId="165" w16cid:durableId="1008169127">
    <w:abstractNumId w:val="299"/>
  </w:num>
  <w:num w:numId="166" w16cid:durableId="904485754">
    <w:abstractNumId w:val="112"/>
  </w:num>
  <w:num w:numId="167" w16cid:durableId="886647441">
    <w:abstractNumId w:val="217"/>
  </w:num>
  <w:num w:numId="168" w16cid:durableId="1160658094">
    <w:abstractNumId w:val="151"/>
  </w:num>
  <w:num w:numId="169" w16cid:durableId="39866382">
    <w:abstractNumId w:val="93"/>
  </w:num>
  <w:num w:numId="170" w16cid:durableId="964501887">
    <w:abstractNumId w:val="127"/>
  </w:num>
  <w:num w:numId="171" w16cid:durableId="691807150">
    <w:abstractNumId w:val="400"/>
  </w:num>
  <w:num w:numId="172" w16cid:durableId="850292554">
    <w:abstractNumId w:val="207"/>
  </w:num>
  <w:num w:numId="173" w16cid:durableId="1444692417">
    <w:abstractNumId w:val="246"/>
  </w:num>
  <w:num w:numId="174" w16cid:durableId="1232235614">
    <w:abstractNumId w:val="153"/>
  </w:num>
  <w:num w:numId="175" w16cid:durableId="1571844559">
    <w:abstractNumId w:val="316"/>
  </w:num>
  <w:num w:numId="176" w16cid:durableId="568922036">
    <w:abstractNumId w:val="80"/>
  </w:num>
  <w:num w:numId="177" w16cid:durableId="1139616776">
    <w:abstractNumId w:val="389"/>
  </w:num>
  <w:num w:numId="178" w16cid:durableId="1139300346">
    <w:abstractNumId w:val="46"/>
  </w:num>
  <w:num w:numId="179" w16cid:durableId="1434941126">
    <w:abstractNumId w:val="337"/>
  </w:num>
  <w:num w:numId="180" w16cid:durableId="132909425">
    <w:abstractNumId w:val="150"/>
  </w:num>
  <w:num w:numId="181" w16cid:durableId="1854802937">
    <w:abstractNumId w:val="63"/>
  </w:num>
  <w:num w:numId="182" w16cid:durableId="1545018304">
    <w:abstractNumId w:val="109"/>
  </w:num>
  <w:num w:numId="183" w16cid:durableId="1377702628">
    <w:abstractNumId w:val="248"/>
  </w:num>
  <w:num w:numId="184" w16cid:durableId="1844587487">
    <w:abstractNumId w:val="236"/>
  </w:num>
  <w:num w:numId="185" w16cid:durableId="1011839992">
    <w:abstractNumId w:val="360"/>
  </w:num>
  <w:num w:numId="186" w16cid:durableId="573319178">
    <w:abstractNumId w:val="235"/>
  </w:num>
  <w:num w:numId="187" w16cid:durableId="59377285">
    <w:abstractNumId w:val="189"/>
  </w:num>
  <w:num w:numId="188" w16cid:durableId="1404108890">
    <w:abstractNumId w:val="130"/>
  </w:num>
  <w:num w:numId="189" w16cid:durableId="1533690533">
    <w:abstractNumId w:val="21"/>
  </w:num>
  <w:num w:numId="190" w16cid:durableId="1586918898">
    <w:abstractNumId w:val="35"/>
  </w:num>
  <w:num w:numId="191" w16cid:durableId="2106532856">
    <w:abstractNumId w:val="107"/>
  </w:num>
  <w:num w:numId="192" w16cid:durableId="1626812575">
    <w:abstractNumId w:val="33"/>
  </w:num>
  <w:num w:numId="193" w16cid:durableId="542447504">
    <w:abstractNumId w:val="169"/>
  </w:num>
  <w:num w:numId="194" w16cid:durableId="1898513617">
    <w:abstractNumId w:val="165"/>
  </w:num>
  <w:num w:numId="195" w16cid:durableId="2008823971">
    <w:abstractNumId w:val="186"/>
  </w:num>
  <w:num w:numId="196" w16cid:durableId="445275124">
    <w:abstractNumId w:val="302"/>
  </w:num>
  <w:num w:numId="197" w16cid:durableId="1410733252">
    <w:abstractNumId w:val="215"/>
  </w:num>
  <w:num w:numId="198" w16cid:durableId="987437462">
    <w:abstractNumId w:val="9"/>
  </w:num>
  <w:num w:numId="199" w16cid:durableId="1791121034">
    <w:abstractNumId w:val="9"/>
  </w:num>
  <w:num w:numId="200" w16cid:durableId="1582451668">
    <w:abstractNumId w:val="247"/>
  </w:num>
  <w:num w:numId="201" w16cid:durableId="2023042089">
    <w:abstractNumId w:val="160"/>
  </w:num>
  <w:num w:numId="202" w16cid:durableId="796603743">
    <w:abstractNumId w:val="181"/>
  </w:num>
  <w:num w:numId="203" w16cid:durableId="807555604">
    <w:abstractNumId w:val="82"/>
  </w:num>
  <w:num w:numId="204" w16cid:durableId="700126061">
    <w:abstractNumId w:val="343"/>
  </w:num>
  <w:num w:numId="205" w16cid:durableId="30113532">
    <w:abstractNumId w:val="351"/>
  </w:num>
  <w:num w:numId="206" w16cid:durableId="327558389">
    <w:abstractNumId w:val="49"/>
  </w:num>
  <w:num w:numId="207" w16cid:durableId="779954388">
    <w:abstractNumId w:val="414"/>
  </w:num>
  <w:num w:numId="208" w16cid:durableId="1667977179">
    <w:abstractNumId w:val="288"/>
  </w:num>
  <w:num w:numId="209" w16cid:durableId="350030385">
    <w:abstractNumId w:val="111"/>
  </w:num>
  <w:num w:numId="210" w16cid:durableId="554123556">
    <w:abstractNumId w:val="198"/>
  </w:num>
  <w:num w:numId="211" w16cid:durableId="1798718186">
    <w:abstractNumId w:val="185"/>
  </w:num>
  <w:num w:numId="212" w16cid:durableId="1458793826">
    <w:abstractNumId w:val="60"/>
  </w:num>
  <w:num w:numId="213" w16cid:durableId="1313095096">
    <w:abstractNumId w:val="406"/>
  </w:num>
  <w:num w:numId="214" w16cid:durableId="2086416393">
    <w:abstractNumId w:val="79"/>
  </w:num>
  <w:num w:numId="215" w16cid:durableId="1954512144">
    <w:abstractNumId w:val="168"/>
  </w:num>
  <w:num w:numId="216" w16cid:durableId="694038788">
    <w:abstractNumId w:val="238"/>
  </w:num>
  <w:num w:numId="217" w16cid:durableId="1514294779">
    <w:abstractNumId w:val="311"/>
  </w:num>
  <w:num w:numId="218" w16cid:durableId="951590110">
    <w:abstractNumId w:val="373"/>
  </w:num>
  <w:num w:numId="219" w16cid:durableId="248585780">
    <w:abstractNumId w:val="381"/>
  </w:num>
  <w:num w:numId="220" w16cid:durableId="837498844">
    <w:abstractNumId w:val="183"/>
  </w:num>
  <w:num w:numId="221" w16cid:durableId="544876303">
    <w:abstractNumId w:val="390"/>
  </w:num>
  <w:num w:numId="222" w16cid:durableId="933779249">
    <w:abstractNumId w:val="228"/>
  </w:num>
  <w:num w:numId="223" w16cid:durableId="2038583485">
    <w:abstractNumId w:val="175"/>
  </w:num>
  <w:num w:numId="224" w16cid:durableId="929579935">
    <w:abstractNumId w:val="240"/>
  </w:num>
  <w:num w:numId="225" w16cid:durableId="153961158">
    <w:abstractNumId w:val="219"/>
  </w:num>
  <w:num w:numId="226" w16cid:durableId="42798271">
    <w:abstractNumId w:val="204"/>
  </w:num>
  <w:num w:numId="227" w16cid:durableId="1820683957">
    <w:abstractNumId w:val="338"/>
  </w:num>
  <w:num w:numId="228" w16cid:durableId="1592007196">
    <w:abstractNumId w:val="283"/>
  </w:num>
  <w:num w:numId="229" w16cid:durableId="1275021313">
    <w:abstractNumId w:val="367"/>
  </w:num>
  <w:num w:numId="230" w16cid:durableId="519970363">
    <w:abstractNumId w:val="106"/>
  </w:num>
  <w:num w:numId="231" w16cid:durableId="106505562">
    <w:abstractNumId w:val="39"/>
  </w:num>
  <w:num w:numId="232" w16cid:durableId="1354259309">
    <w:abstractNumId w:val="361"/>
  </w:num>
  <w:num w:numId="233" w16cid:durableId="612905687">
    <w:abstractNumId w:val="97"/>
  </w:num>
  <w:num w:numId="234" w16cid:durableId="188489024">
    <w:abstractNumId w:val="370"/>
  </w:num>
  <w:num w:numId="235" w16cid:durableId="1471286787">
    <w:abstractNumId w:val="147"/>
  </w:num>
  <w:num w:numId="236" w16cid:durableId="1799761161">
    <w:abstractNumId w:val="404"/>
  </w:num>
  <w:num w:numId="237" w16cid:durableId="941491514">
    <w:abstractNumId w:val="140"/>
  </w:num>
  <w:num w:numId="238" w16cid:durableId="1804231540">
    <w:abstractNumId w:val="126"/>
  </w:num>
  <w:num w:numId="239" w16cid:durableId="1336759473">
    <w:abstractNumId w:val="319"/>
  </w:num>
  <w:num w:numId="240" w16cid:durableId="1027218534">
    <w:abstractNumId w:val="176"/>
  </w:num>
  <w:num w:numId="241" w16cid:durableId="829104250">
    <w:abstractNumId w:val="19"/>
  </w:num>
  <w:num w:numId="242" w16cid:durableId="807943223">
    <w:abstractNumId w:val="281"/>
  </w:num>
  <w:num w:numId="243" w16cid:durableId="1700276710">
    <w:abstractNumId w:val="305"/>
  </w:num>
  <w:num w:numId="244" w16cid:durableId="2033726700">
    <w:abstractNumId w:val="405"/>
  </w:num>
  <w:num w:numId="245" w16cid:durableId="1002394819">
    <w:abstractNumId w:val="391"/>
  </w:num>
  <w:num w:numId="246" w16cid:durableId="296879194">
    <w:abstractNumId w:val="99"/>
  </w:num>
  <w:num w:numId="247" w16cid:durableId="656956581">
    <w:abstractNumId w:val="410"/>
  </w:num>
  <w:num w:numId="248" w16cid:durableId="1441297535">
    <w:abstractNumId w:val="166"/>
  </w:num>
  <w:num w:numId="249" w16cid:durableId="919020138">
    <w:abstractNumId w:val="350"/>
  </w:num>
  <w:num w:numId="250" w16cid:durableId="1754666201">
    <w:abstractNumId w:val="330"/>
  </w:num>
  <w:num w:numId="251" w16cid:durableId="373307213">
    <w:abstractNumId w:val="274"/>
  </w:num>
  <w:num w:numId="252" w16cid:durableId="1243761170">
    <w:abstractNumId w:val="273"/>
  </w:num>
  <w:num w:numId="253" w16cid:durableId="61753808">
    <w:abstractNumId w:val="331"/>
  </w:num>
  <w:num w:numId="254" w16cid:durableId="2028679518">
    <w:abstractNumId w:val="397"/>
  </w:num>
  <w:num w:numId="255" w16cid:durableId="865364657">
    <w:abstractNumId w:val="252"/>
  </w:num>
  <w:num w:numId="256" w16cid:durableId="1504735542">
    <w:abstractNumId w:val="341"/>
  </w:num>
  <w:num w:numId="257" w16cid:durableId="1287810964">
    <w:abstractNumId w:val="251"/>
  </w:num>
  <w:num w:numId="258" w16cid:durableId="1397824684">
    <w:abstractNumId w:val="163"/>
  </w:num>
  <w:num w:numId="259" w16cid:durableId="1503272760">
    <w:abstractNumId w:val="260"/>
  </w:num>
  <w:num w:numId="260" w16cid:durableId="1419212167">
    <w:abstractNumId w:val="184"/>
  </w:num>
  <w:num w:numId="261" w16cid:durableId="819731437">
    <w:abstractNumId w:val="45"/>
  </w:num>
  <w:num w:numId="262" w16cid:durableId="2060586681">
    <w:abstractNumId w:val="333"/>
  </w:num>
  <w:num w:numId="263" w16cid:durableId="1582712038">
    <w:abstractNumId w:val="398"/>
  </w:num>
  <w:num w:numId="264" w16cid:durableId="1642079852">
    <w:abstractNumId w:val="399"/>
  </w:num>
  <w:num w:numId="265" w16cid:durableId="622922086">
    <w:abstractNumId w:val="322"/>
  </w:num>
  <w:num w:numId="266" w16cid:durableId="1710716252">
    <w:abstractNumId w:val="190"/>
  </w:num>
  <w:num w:numId="267" w16cid:durableId="1440684321">
    <w:abstractNumId w:val="243"/>
  </w:num>
  <w:num w:numId="268" w16cid:durableId="441648952">
    <w:abstractNumId w:val="65"/>
  </w:num>
  <w:num w:numId="269" w16cid:durableId="760947939">
    <w:abstractNumId w:val="385"/>
  </w:num>
  <w:num w:numId="270" w16cid:durableId="1805393019">
    <w:abstractNumId w:val="318"/>
  </w:num>
  <w:num w:numId="271" w16cid:durableId="280235327">
    <w:abstractNumId w:val="298"/>
  </w:num>
  <w:num w:numId="272" w16cid:durableId="974139888">
    <w:abstractNumId w:val="388"/>
  </w:num>
  <w:num w:numId="273" w16cid:durableId="737633729">
    <w:abstractNumId w:val="380"/>
  </w:num>
  <w:num w:numId="274" w16cid:durableId="1740790631">
    <w:abstractNumId w:val="223"/>
  </w:num>
  <w:num w:numId="275" w16cid:durableId="1636569115">
    <w:abstractNumId w:val="411"/>
  </w:num>
  <w:num w:numId="276" w16cid:durableId="1825899981">
    <w:abstractNumId w:val="144"/>
  </w:num>
  <w:num w:numId="277" w16cid:durableId="506487258">
    <w:abstractNumId w:val="139"/>
  </w:num>
  <w:num w:numId="278" w16cid:durableId="1068839200">
    <w:abstractNumId w:val="375"/>
  </w:num>
  <w:num w:numId="279" w16cid:durableId="1924609256">
    <w:abstractNumId w:val="384"/>
  </w:num>
  <w:num w:numId="280" w16cid:durableId="431705490">
    <w:abstractNumId w:val="403"/>
  </w:num>
  <w:num w:numId="281" w16cid:durableId="2048987824">
    <w:abstractNumId w:val="87"/>
  </w:num>
  <w:num w:numId="282" w16cid:durableId="1341734074">
    <w:abstractNumId w:val="206"/>
  </w:num>
  <w:num w:numId="283" w16cid:durableId="1984577950">
    <w:abstractNumId w:val="171"/>
  </w:num>
  <w:num w:numId="284" w16cid:durableId="654451581">
    <w:abstractNumId w:val="368"/>
  </w:num>
  <w:num w:numId="285" w16cid:durableId="385877836">
    <w:abstractNumId w:val="155"/>
  </w:num>
  <w:num w:numId="286" w16cid:durableId="893734415">
    <w:abstractNumId w:val="382"/>
  </w:num>
  <w:num w:numId="287" w16cid:durableId="429274267">
    <w:abstractNumId w:val="261"/>
  </w:num>
  <w:num w:numId="288" w16cid:durableId="133723169">
    <w:abstractNumId w:val="86"/>
  </w:num>
  <w:num w:numId="289" w16cid:durableId="156044290">
    <w:abstractNumId w:val="100"/>
  </w:num>
  <w:num w:numId="290" w16cid:durableId="1377659834">
    <w:abstractNumId w:val="96"/>
  </w:num>
  <w:num w:numId="291" w16cid:durableId="860388927">
    <w:abstractNumId w:val="347"/>
  </w:num>
  <w:num w:numId="292" w16cid:durableId="1508210695">
    <w:abstractNumId w:val="348"/>
  </w:num>
  <w:num w:numId="293" w16cid:durableId="339504220">
    <w:abstractNumId w:val="201"/>
  </w:num>
  <w:num w:numId="294" w16cid:durableId="1113397611">
    <w:abstractNumId w:val="232"/>
  </w:num>
  <w:num w:numId="295" w16cid:durableId="1394238201">
    <w:abstractNumId w:val="196"/>
  </w:num>
  <w:num w:numId="296" w16cid:durableId="1516070919">
    <w:abstractNumId w:val="133"/>
  </w:num>
  <w:num w:numId="297" w16cid:durableId="1798795117">
    <w:abstractNumId w:val="364"/>
  </w:num>
  <w:num w:numId="298" w16cid:durableId="526673972">
    <w:abstractNumId w:val="307"/>
  </w:num>
  <w:num w:numId="299" w16cid:durableId="2093969460">
    <w:abstractNumId w:val="27"/>
  </w:num>
  <w:num w:numId="300" w16cid:durableId="845747184">
    <w:abstractNumId w:val="379"/>
  </w:num>
  <w:num w:numId="301" w16cid:durableId="344747061">
    <w:abstractNumId w:val="56"/>
  </w:num>
  <w:num w:numId="302" w16cid:durableId="2144106282">
    <w:abstractNumId w:val="192"/>
  </w:num>
  <w:num w:numId="303" w16cid:durableId="2125078980">
    <w:abstractNumId w:val="89"/>
  </w:num>
  <w:num w:numId="304" w16cid:durableId="928008098">
    <w:abstractNumId w:val="276"/>
  </w:num>
  <w:num w:numId="305" w16cid:durableId="182137920">
    <w:abstractNumId w:val="193"/>
  </w:num>
  <w:num w:numId="306" w16cid:durableId="1319453737">
    <w:abstractNumId w:val="297"/>
  </w:num>
  <w:num w:numId="307" w16cid:durableId="506559927">
    <w:abstractNumId w:val="250"/>
  </w:num>
  <w:num w:numId="308" w16cid:durableId="926425774">
    <w:abstractNumId w:val="116"/>
  </w:num>
  <w:num w:numId="309" w16cid:durableId="817847372">
    <w:abstractNumId w:val="265"/>
  </w:num>
  <w:num w:numId="310" w16cid:durableId="1762481738">
    <w:abstractNumId w:val="118"/>
  </w:num>
  <w:num w:numId="311" w16cid:durableId="725493001">
    <w:abstractNumId w:val="34"/>
  </w:num>
  <w:num w:numId="312" w16cid:durableId="859930347">
    <w:abstractNumId w:val="314"/>
  </w:num>
  <w:num w:numId="313" w16cid:durableId="407197571">
    <w:abstractNumId w:val="20"/>
  </w:num>
  <w:num w:numId="314" w16cid:durableId="182675263">
    <w:abstractNumId w:val="162"/>
  </w:num>
  <w:num w:numId="315" w16cid:durableId="462306537">
    <w:abstractNumId w:val="408"/>
  </w:num>
  <w:num w:numId="316" w16cid:durableId="1470440069">
    <w:abstractNumId w:val="387"/>
  </w:num>
  <w:num w:numId="317" w16cid:durableId="1215191748">
    <w:abstractNumId w:val="308"/>
  </w:num>
  <w:num w:numId="318" w16cid:durableId="2062823116">
    <w:abstractNumId w:val="396"/>
  </w:num>
  <w:num w:numId="319" w16cid:durableId="1127312151">
    <w:abstractNumId w:val="156"/>
  </w:num>
  <w:num w:numId="320" w16cid:durableId="1976521603">
    <w:abstractNumId w:val="187"/>
  </w:num>
  <w:num w:numId="321" w16cid:durableId="262539093">
    <w:abstractNumId w:val="23"/>
  </w:num>
  <w:num w:numId="322" w16cid:durableId="1950891692">
    <w:abstractNumId w:val="3"/>
  </w:num>
  <w:num w:numId="323" w16cid:durableId="1801605372">
    <w:abstractNumId w:val="141"/>
  </w:num>
  <w:num w:numId="324" w16cid:durableId="1553691286">
    <w:abstractNumId w:val="182"/>
  </w:num>
  <w:num w:numId="325" w16cid:durableId="1903130928">
    <w:abstractNumId w:val="28"/>
  </w:num>
  <w:num w:numId="326" w16cid:durableId="1769155104">
    <w:abstractNumId w:val="1"/>
  </w:num>
  <w:num w:numId="327" w16cid:durableId="396053227">
    <w:abstractNumId w:val="328"/>
  </w:num>
  <w:num w:numId="328" w16cid:durableId="1198813312">
    <w:abstractNumId w:val="362"/>
  </w:num>
  <w:num w:numId="329" w16cid:durableId="1663387150">
    <w:abstractNumId w:val="293"/>
  </w:num>
  <w:num w:numId="330" w16cid:durableId="579948480">
    <w:abstractNumId w:val="0"/>
  </w:num>
  <w:num w:numId="331" w16cid:durableId="298655120">
    <w:abstractNumId w:val="326"/>
  </w:num>
  <w:num w:numId="332" w16cid:durableId="592588222">
    <w:abstractNumId w:val="2"/>
  </w:num>
  <w:num w:numId="333" w16cid:durableId="1657949022">
    <w:abstractNumId w:val="94"/>
  </w:num>
  <w:num w:numId="334" w16cid:durableId="1708986954">
    <w:abstractNumId w:val="4"/>
  </w:num>
  <w:num w:numId="335" w16cid:durableId="1509173989">
    <w:abstractNumId w:val="6"/>
  </w:num>
  <w:num w:numId="336" w16cid:durableId="705642426">
    <w:abstractNumId w:val="412"/>
  </w:num>
  <w:num w:numId="337" w16cid:durableId="1672945525">
    <w:abstractNumId w:val="74"/>
  </w:num>
  <w:num w:numId="338" w16cid:durableId="1884174970">
    <w:abstractNumId w:val="8"/>
  </w:num>
  <w:num w:numId="339" w16cid:durableId="1878618928">
    <w:abstractNumId w:val="7"/>
  </w:num>
  <w:num w:numId="340" w16cid:durableId="1786803250">
    <w:abstractNumId w:val="91"/>
  </w:num>
  <w:num w:numId="341" w16cid:durableId="1033504774">
    <w:abstractNumId w:val="5"/>
  </w:num>
  <w:num w:numId="342" w16cid:durableId="467210004">
    <w:abstractNumId w:val="172"/>
  </w:num>
  <w:num w:numId="343" w16cid:durableId="1882940528">
    <w:abstractNumId w:val="211"/>
  </w:num>
  <w:num w:numId="344" w16cid:durableId="1716927765">
    <w:abstractNumId w:val="173"/>
  </w:num>
  <w:num w:numId="345" w16cid:durableId="1969043863">
    <w:abstractNumId w:val="70"/>
  </w:num>
  <w:num w:numId="346" w16cid:durableId="550457145">
    <w:abstractNumId w:val="365"/>
  </w:num>
  <w:num w:numId="347" w16cid:durableId="1744061621">
    <w:abstractNumId w:val="205"/>
  </w:num>
  <w:num w:numId="348" w16cid:durableId="708602377">
    <w:abstractNumId w:val="115"/>
  </w:num>
  <w:num w:numId="349" w16cid:durableId="460346121">
    <w:abstractNumId w:val="259"/>
  </w:num>
  <w:num w:numId="350" w16cid:durableId="218637168">
    <w:abstractNumId w:val="67"/>
  </w:num>
  <w:num w:numId="351" w16cid:durableId="592859699">
    <w:abstractNumId w:val="231"/>
  </w:num>
  <w:num w:numId="352" w16cid:durableId="1953246091">
    <w:abstractNumId w:val="256"/>
  </w:num>
  <w:num w:numId="353" w16cid:durableId="832380103">
    <w:abstractNumId w:val="143"/>
  </w:num>
  <w:num w:numId="354" w16cid:durableId="160125675">
    <w:abstractNumId w:val="415"/>
  </w:num>
  <w:num w:numId="355" w16cid:durableId="1131826384">
    <w:abstractNumId w:val="61"/>
  </w:num>
  <w:num w:numId="356" w16cid:durableId="462625102">
    <w:abstractNumId w:val="402"/>
  </w:num>
  <w:num w:numId="357" w16cid:durableId="852374968">
    <w:abstractNumId w:val="42"/>
  </w:num>
  <w:num w:numId="358" w16cid:durableId="959410988">
    <w:abstractNumId w:val="180"/>
  </w:num>
  <w:num w:numId="359" w16cid:durableId="965548893">
    <w:abstractNumId w:val="329"/>
  </w:num>
  <w:num w:numId="360" w16cid:durableId="805900290">
    <w:abstractNumId w:val="123"/>
  </w:num>
  <w:num w:numId="361" w16cid:durableId="1081760121">
    <w:abstractNumId w:val="264"/>
  </w:num>
  <w:num w:numId="362" w16cid:durableId="567568793">
    <w:abstractNumId w:val="77"/>
  </w:num>
  <w:num w:numId="363" w16cid:durableId="33162986">
    <w:abstractNumId w:val="356"/>
  </w:num>
  <w:num w:numId="364" w16cid:durableId="19625726">
    <w:abstractNumId w:val="135"/>
  </w:num>
  <w:num w:numId="365" w16cid:durableId="2053461437">
    <w:abstractNumId w:val="413"/>
  </w:num>
  <w:num w:numId="366" w16cid:durableId="186254139">
    <w:abstractNumId w:val="48"/>
  </w:num>
  <w:num w:numId="367" w16cid:durableId="170683187">
    <w:abstractNumId w:val="395"/>
  </w:num>
  <w:num w:numId="368" w16cid:durableId="1783917719">
    <w:abstractNumId w:val="342"/>
  </w:num>
  <w:num w:numId="369" w16cid:durableId="29191300">
    <w:abstractNumId w:val="50"/>
  </w:num>
  <w:num w:numId="370" w16cid:durableId="1007290128">
    <w:abstractNumId w:val="158"/>
  </w:num>
  <w:num w:numId="371" w16cid:durableId="725840246">
    <w:abstractNumId w:val="161"/>
  </w:num>
  <w:num w:numId="372" w16cid:durableId="2108769604">
    <w:abstractNumId w:val="386"/>
  </w:num>
  <w:num w:numId="373" w16cid:durableId="336201473">
    <w:abstractNumId w:val="11"/>
  </w:num>
  <w:num w:numId="374" w16cid:durableId="158466878">
    <w:abstractNumId w:val="10"/>
  </w:num>
  <w:num w:numId="375" w16cid:durableId="1882475149">
    <w:abstractNumId w:val="393"/>
  </w:num>
  <w:num w:numId="376" w16cid:durableId="963002109">
    <w:abstractNumId w:val="146"/>
  </w:num>
  <w:num w:numId="377" w16cid:durableId="1973511383">
    <w:abstractNumId w:val="279"/>
  </w:num>
  <w:num w:numId="378" w16cid:durableId="270746666">
    <w:abstractNumId w:val="84"/>
  </w:num>
  <w:num w:numId="379" w16cid:durableId="505022856">
    <w:abstractNumId w:val="269"/>
  </w:num>
  <w:num w:numId="380" w16cid:durableId="456414440">
    <w:abstractNumId w:val="14"/>
  </w:num>
  <w:num w:numId="381" w16cid:durableId="1798798596">
    <w:abstractNumId w:val="213"/>
  </w:num>
  <w:num w:numId="382" w16cid:durableId="588271149">
    <w:abstractNumId w:val="310"/>
  </w:num>
  <w:num w:numId="383" w16cid:durableId="894589266">
    <w:abstractNumId w:val="152"/>
  </w:num>
  <w:num w:numId="384" w16cid:durableId="1263337704">
    <w:abstractNumId w:val="394"/>
  </w:num>
  <w:num w:numId="385" w16cid:durableId="978194281">
    <w:abstractNumId w:val="339"/>
  </w:num>
  <w:num w:numId="386" w16cid:durableId="1366321557">
    <w:abstractNumId w:val="245"/>
  </w:num>
  <w:num w:numId="387" w16cid:durableId="124588270">
    <w:abstractNumId w:val="320"/>
  </w:num>
  <w:num w:numId="388" w16cid:durableId="122776513">
    <w:abstractNumId w:val="85"/>
  </w:num>
  <w:num w:numId="389" w16cid:durableId="2008357744">
    <w:abstractNumId w:val="203"/>
  </w:num>
  <w:num w:numId="390" w16cid:durableId="1387530536">
    <w:abstractNumId w:val="270"/>
  </w:num>
  <w:num w:numId="391" w16cid:durableId="1213348443">
    <w:abstractNumId w:val="359"/>
  </w:num>
  <w:num w:numId="392" w16cid:durableId="1711419635">
    <w:abstractNumId w:val="258"/>
  </w:num>
  <w:num w:numId="393" w16cid:durableId="526793998">
    <w:abstractNumId w:val="58"/>
  </w:num>
  <w:num w:numId="394" w16cid:durableId="1499227406">
    <w:abstractNumId w:val="30"/>
  </w:num>
  <w:num w:numId="395" w16cid:durableId="2135976738">
    <w:abstractNumId w:val="332"/>
  </w:num>
  <w:num w:numId="396" w16cid:durableId="1082489707">
    <w:abstractNumId w:val="170"/>
  </w:num>
  <w:num w:numId="397" w16cid:durableId="166336260">
    <w:abstractNumId w:val="137"/>
  </w:num>
  <w:num w:numId="398" w16cid:durableId="1309942705">
    <w:abstractNumId w:val="212"/>
  </w:num>
  <w:num w:numId="399" w16cid:durableId="1625621192">
    <w:abstractNumId w:val="352"/>
  </w:num>
  <w:num w:numId="400" w16cid:durableId="1848786732">
    <w:abstractNumId w:val="136"/>
  </w:num>
  <w:num w:numId="401" w16cid:durableId="680855290">
    <w:abstractNumId w:val="64"/>
  </w:num>
  <w:num w:numId="402" w16cid:durableId="712460879">
    <w:abstractNumId w:val="291"/>
  </w:num>
  <w:num w:numId="403" w16cid:durableId="1671711765">
    <w:abstractNumId w:val="255"/>
  </w:num>
  <w:num w:numId="404" w16cid:durableId="367143980">
    <w:abstractNumId w:val="167"/>
  </w:num>
  <w:num w:numId="405" w16cid:durableId="368457450">
    <w:abstractNumId w:val="369"/>
  </w:num>
  <w:num w:numId="406" w16cid:durableId="1287278892">
    <w:abstractNumId w:val="300"/>
  </w:num>
  <w:num w:numId="407" w16cid:durableId="261573220">
    <w:abstractNumId w:val="254"/>
  </w:num>
  <w:num w:numId="408" w16cid:durableId="333531580">
    <w:abstractNumId w:val="241"/>
  </w:num>
  <w:num w:numId="409" w16cid:durableId="1713378274">
    <w:abstractNumId w:val="13"/>
  </w:num>
  <w:num w:numId="410" w16cid:durableId="2024167660">
    <w:abstractNumId w:val="179"/>
  </w:num>
  <w:num w:numId="411" w16cid:durableId="1910118640">
    <w:abstractNumId w:val="271"/>
  </w:num>
  <w:num w:numId="412" w16cid:durableId="626088866">
    <w:abstractNumId w:val="131"/>
  </w:num>
  <w:num w:numId="413" w16cid:durableId="1853490928">
    <w:abstractNumId w:val="323"/>
  </w:num>
  <w:num w:numId="414" w16cid:durableId="670185089">
    <w:abstractNumId w:val="121"/>
  </w:num>
  <w:num w:numId="415" w16cid:durableId="498733580">
    <w:abstractNumId w:val="178"/>
  </w:num>
  <w:num w:numId="416" w16cid:durableId="331836445">
    <w:abstractNumId w:val="313"/>
  </w:num>
  <w:num w:numId="417" w16cid:durableId="679310723">
    <w:abstractNumId w:val="324"/>
  </w:num>
  <w:num w:numId="418" w16cid:durableId="1424036913">
    <w:abstractNumId w:val="30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2F9"/>
    <w:rsid w:val="00000681"/>
    <w:rsid w:val="00001601"/>
    <w:rsid w:val="00001992"/>
    <w:rsid w:val="00004B29"/>
    <w:rsid w:val="0000565E"/>
    <w:rsid w:val="00006F7D"/>
    <w:rsid w:val="00010DD9"/>
    <w:rsid w:val="000118BE"/>
    <w:rsid w:val="00011EEE"/>
    <w:rsid w:val="00014F78"/>
    <w:rsid w:val="000202DB"/>
    <w:rsid w:val="00020841"/>
    <w:rsid w:val="00020EA0"/>
    <w:rsid w:val="00023255"/>
    <w:rsid w:val="00023557"/>
    <w:rsid w:val="00024823"/>
    <w:rsid w:val="00026640"/>
    <w:rsid w:val="000278B1"/>
    <w:rsid w:val="000306DF"/>
    <w:rsid w:val="00030C9D"/>
    <w:rsid w:val="00031F8B"/>
    <w:rsid w:val="00035088"/>
    <w:rsid w:val="00036552"/>
    <w:rsid w:val="0003768A"/>
    <w:rsid w:val="00040E80"/>
    <w:rsid w:val="000420C5"/>
    <w:rsid w:val="000430CC"/>
    <w:rsid w:val="00043166"/>
    <w:rsid w:val="0004492D"/>
    <w:rsid w:val="00045404"/>
    <w:rsid w:val="00047883"/>
    <w:rsid w:val="00051177"/>
    <w:rsid w:val="00052020"/>
    <w:rsid w:val="0005378E"/>
    <w:rsid w:val="00054C38"/>
    <w:rsid w:val="00055EAA"/>
    <w:rsid w:val="00056DEB"/>
    <w:rsid w:val="00056E77"/>
    <w:rsid w:val="00056E96"/>
    <w:rsid w:val="00060E41"/>
    <w:rsid w:val="00062C2B"/>
    <w:rsid w:val="000652E8"/>
    <w:rsid w:val="00067356"/>
    <w:rsid w:val="00067EC0"/>
    <w:rsid w:val="0007075A"/>
    <w:rsid w:val="00070A05"/>
    <w:rsid w:val="0007186F"/>
    <w:rsid w:val="00074086"/>
    <w:rsid w:val="0007488B"/>
    <w:rsid w:val="00075D4C"/>
    <w:rsid w:val="00076F3B"/>
    <w:rsid w:val="00077FB2"/>
    <w:rsid w:val="000808FE"/>
    <w:rsid w:val="0008181A"/>
    <w:rsid w:val="0008289F"/>
    <w:rsid w:val="00083396"/>
    <w:rsid w:val="00084136"/>
    <w:rsid w:val="00084407"/>
    <w:rsid w:val="00084B9B"/>
    <w:rsid w:val="00084FD8"/>
    <w:rsid w:val="0008577B"/>
    <w:rsid w:val="00086B2B"/>
    <w:rsid w:val="00090343"/>
    <w:rsid w:val="00091FED"/>
    <w:rsid w:val="00093AA4"/>
    <w:rsid w:val="00094B85"/>
    <w:rsid w:val="000952F2"/>
    <w:rsid w:val="00095F19"/>
    <w:rsid w:val="0009679E"/>
    <w:rsid w:val="000A09AF"/>
    <w:rsid w:val="000A0F2C"/>
    <w:rsid w:val="000A3E34"/>
    <w:rsid w:val="000A4B86"/>
    <w:rsid w:val="000A4EE2"/>
    <w:rsid w:val="000A693C"/>
    <w:rsid w:val="000B00BF"/>
    <w:rsid w:val="000B111E"/>
    <w:rsid w:val="000B284A"/>
    <w:rsid w:val="000B38BD"/>
    <w:rsid w:val="000B41C4"/>
    <w:rsid w:val="000B4866"/>
    <w:rsid w:val="000B67A3"/>
    <w:rsid w:val="000B6864"/>
    <w:rsid w:val="000B7090"/>
    <w:rsid w:val="000C055C"/>
    <w:rsid w:val="000C0D80"/>
    <w:rsid w:val="000C1503"/>
    <w:rsid w:val="000C2A53"/>
    <w:rsid w:val="000C2E72"/>
    <w:rsid w:val="000C3488"/>
    <w:rsid w:val="000C3EB1"/>
    <w:rsid w:val="000C49C6"/>
    <w:rsid w:val="000C52DF"/>
    <w:rsid w:val="000C74CE"/>
    <w:rsid w:val="000C791F"/>
    <w:rsid w:val="000D2AA5"/>
    <w:rsid w:val="000D3E41"/>
    <w:rsid w:val="000D4F56"/>
    <w:rsid w:val="000D6E0A"/>
    <w:rsid w:val="000D7A22"/>
    <w:rsid w:val="000D7F9F"/>
    <w:rsid w:val="000E1D51"/>
    <w:rsid w:val="000E240D"/>
    <w:rsid w:val="000E3A8C"/>
    <w:rsid w:val="000E5280"/>
    <w:rsid w:val="000E64A9"/>
    <w:rsid w:val="000E796E"/>
    <w:rsid w:val="000E7C02"/>
    <w:rsid w:val="000E7FE6"/>
    <w:rsid w:val="000F195E"/>
    <w:rsid w:val="000F20A0"/>
    <w:rsid w:val="000F2CCD"/>
    <w:rsid w:val="000F378C"/>
    <w:rsid w:val="000F691D"/>
    <w:rsid w:val="00100BFC"/>
    <w:rsid w:val="00103C22"/>
    <w:rsid w:val="00104EBB"/>
    <w:rsid w:val="0010584C"/>
    <w:rsid w:val="00106E6E"/>
    <w:rsid w:val="0011009B"/>
    <w:rsid w:val="001137A8"/>
    <w:rsid w:val="001141A7"/>
    <w:rsid w:val="001171EF"/>
    <w:rsid w:val="00117C04"/>
    <w:rsid w:val="00121739"/>
    <w:rsid w:val="001223D5"/>
    <w:rsid w:val="00122A3D"/>
    <w:rsid w:val="00123C42"/>
    <w:rsid w:val="001244EA"/>
    <w:rsid w:val="001245C6"/>
    <w:rsid w:val="0012492E"/>
    <w:rsid w:val="0012615A"/>
    <w:rsid w:val="00127387"/>
    <w:rsid w:val="001303B6"/>
    <w:rsid w:val="00133BF6"/>
    <w:rsid w:val="00134BB8"/>
    <w:rsid w:val="0013579C"/>
    <w:rsid w:val="001359F1"/>
    <w:rsid w:val="00135E8C"/>
    <w:rsid w:val="001370EE"/>
    <w:rsid w:val="00137C66"/>
    <w:rsid w:val="00137EEA"/>
    <w:rsid w:val="001414F9"/>
    <w:rsid w:val="00141A8D"/>
    <w:rsid w:val="00142D90"/>
    <w:rsid w:val="00142EB3"/>
    <w:rsid w:val="00143183"/>
    <w:rsid w:val="00143B5C"/>
    <w:rsid w:val="001446B8"/>
    <w:rsid w:val="001455F9"/>
    <w:rsid w:val="00145A32"/>
    <w:rsid w:val="00146288"/>
    <w:rsid w:val="00146BE6"/>
    <w:rsid w:val="00153E7A"/>
    <w:rsid w:val="00155313"/>
    <w:rsid w:val="00155D13"/>
    <w:rsid w:val="001633DD"/>
    <w:rsid w:val="00164A3A"/>
    <w:rsid w:val="00165081"/>
    <w:rsid w:val="001664B4"/>
    <w:rsid w:val="00167CEA"/>
    <w:rsid w:val="00172D7B"/>
    <w:rsid w:val="00175EE6"/>
    <w:rsid w:val="00176BF4"/>
    <w:rsid w:val="00180133"/>
    <w:rsid w:val="00180150"/>
    <w:rsid w:val="00184909"/>
    <w:rsid w:val="00184B9E"/>
    <w:rsid w:val="00186A5F"/>
    <w:rsid w:val="00187C00"/>
    <w:rsid w:val="0019150D"/>
    <w:rsid w:val="00191B12"/>
    <w:rsid w:val="0019288D"/>
    <w:rsid w:val="001934A3"/>
    <w:rsid w:val="00193C1E"/>
    <w:rsid w:val="001954EC"/>
    <w:rsid w:val="00196749"/>
    <w:rsid w:val="0019724C"/>
    <w:rsid w:val="0019733D"/>
    <w:rsid w:val="00197AB8"/>
    <w:rsid w:val="00197AC8"/>
    <w:rsid w:val="001A2F75"/>
    <w:rsid w:val="001A313C"/>
    <w:rsid w:val="001A37DE"/>
    <w:rsid w:val="001A48DE"/>
    <w:rsid w:val="001B074A"/>
    <w:rsid w:val="001B19F2"/>
    <w:rsid w:val="001B25BD"/>
    <w:rsid w:val="001B25F2"/>
    <w:rsid w:val="001B2C8B"/>
    <w:rsid w:val="001B35E2"/>
    <w:rsid w:val="001B3687"/>
    <w:rsid w:val="001B36DD"/>
    <w:rsid w:val="001B3C02"/>
    <w:rsid w:val="001B4AA3"/>
    <w:rsid w:val="001B4FF3"/>
    <w:rsid w:val="001B7882"/>
    <w:rsid w:val="001C02FA"/>
    <w:rsid w:val="001C1517"/>
    <w:rsid w:val="001C2811"/>
    <w:rsid w:val="001C3B09"/>
    <w:rsid w:val="001C3EC0"/>
    <w:rsid w:val="001C420E"/>
    <w:rsid w:val="001C5019"/>
    <w:rsid w:val="001C54A3"/>
    <w:rsid w:val="001C57C5"/>
    <w:rsid w:val="001C5BF3"/>
    <w:rsid w:val="001D15D3"/>
    <w:rsid w:val="001D1D3F"/>
    <w:rsid w:val="001D1F6A"/>
    <w:rsid w:val="001D294D"/>
    <w:rsid w:val="001D3758"/>
    <w:rsid w:val="001D376A"/>
    <w:rsid w:val="001D4EB0"/>
    <w:rsid w:val="001E030F"/>
    <w:rsid w:val="001E08BD"/>
    <w:rsid w:val="001E2200"/>
    <w:rsid w:val="001E295F"/>
    <w:rsid w:val="001E3B14"/>
    <w:rsid w:val="001E3C23"/>
    <w:rsid w:val="001E550D"/>
    <w:rsid w:val="001E723E"/>
    <w:rsid w:val="001F220D"/>
    <w:rsid w:val="001F2ABF"/>
    <w:rsid w:val="001F3CFD"/>
    <w:rsid w:val="001F3F22"/>
    <w:rsid w:val="001F4291"/>
    <w:rsid w:val="001F492B"/>
    <w:rsid w:val="001F5BC3"/>
    <w:rsid w:val="001F5D8D"/>
    <w:rsid w:val="001F75B7"/>
    <w:rsid w:val="002006F1"/>
    <w:rsid w:val="002010FF"/>
    <w:rsid w:val="0020188E"/>
    <w:rsid w:val="00201CCD"/>
    <w:rsid w:val="00202C67"/>
    <w:rsid w:val="00203BC1"/>
    <w:rsid w:val="00203D89"/>
    <w:rsid w:val="002043C9"/>
    <w:rsid w:val="002057B6"/>
    <w:rsid w:val="00205C1F"/>
    <w:rsid w:val="00205E1E"/>
    <w:rsid w:val="0021019D"/>
    <w:rsid w:val="0021025B"/>
    <w:rsid w:val="00210813"/>
    <w:rsid w:val="00210A3F"/>
    <w:rsid w:val="00210ED2"/>
    <w:rsid w:val="0021118F"/>
    <w:rsid w:val="002124D4"/>
    <w:rsid w:val="00212978"/>
    <w:rsid w:val="00213EC1"/>
    <w:rsid w:val="00215ED6"/>
    <w:rsid w:val="0021650B"/>
    <w:rsid w:val="00220C50"/>
    <w:rsid w:val="00220FA0"/>
    <w:rsid w:val="0022185D"/>
    <w:rsid w:val="00222023"/>
    <w:rsid w:val="00223AAF"/>
    <w:rsid w:val="00224DA6"/>
    <w:rsid w:val="002264EC"/>
    <w:rsid w:val="00230569"/>
    <w:rsid w:val="00230D7D"/>
    <w:rsid w:val="00233D9E"/>
    <w:rsid w:val="00234CC0"/>
    <w:rsid w:val="00236249"/>
    <w:rsid w:val="00236A97"/>
    <w:rsid w:val="00237AE5"/>
    <w:rsid w:val="00240477"/>
    <w:rsid w:val="002412F3"/>
    <w:rsid w:val="00242C75"/>
    <w:rsid w:val="00242CD2"/>
    <w:rsid w:val="00242D50"/>
    <w:rsid w:val="00242E6D"/>
    <w:rsid w:val="00242F4E"/>
    <w:rsid w:val="00242FA9"/>
    <w:rsid w:val="00243BCB"/>
    <w:rsid w:val="00244AFD"/>
    <w:rsid w:val="002462DA"/>
    <w:rsid w:val="00246B8A"/>
    <w:rsid w:val="00247A94"/>
    <w:rsid w:val="00250031"/>
    <w:rsid w:val="00250409"/>
    <w:rsid w:val="0025145C"/>
    <w:rsid w:val="0025181F"/>
    <w:rsid w:val="0025243D"/>
    <w:rsid w:val="00252524"/>
    <w:rsid w:val="00255CE0"/>
    <w:rsid w:val="00257616"/>
    <w:rsid w:val="00260013"/>
    <w:rsid w:val="00260404"/>
    <w:rsid w:val="00260626"/>
    <w:rsid w:val="00261521"/>
    <w:rsid w:val="00261F64"/>
    <w:rsid w:val="00262619"/>
    <w:rsid w:val="00263032"/>
    <w:rsid w:val="0026429B"/>
    <w:rsid w:val="0026523D"/>
    <w:rsid w:val="002706A2"/>
    <w:rsid w:val="0027088E"/>
    <w:rsid w:val="00270F39"/>
    <w:rsid w:val="0027232E"/>
    <w:rsid w:val="00273F33"/>
    <w:rsid w:val="00274713"/>
    <w:rsid w:val="00274F50"/>
    <w:rsid w:val="00275563"/>
    <w:rsid w:val="00275B0A"/>
    <w:rsid w:val="002818E8"/>
    <w:rsid w:val="00281B25"/>
    <w:rsid w:val="00283BDD"/>
    <w:rsid w:val="002874C8"/>
    <w:rsid w:val="00287B33"/>
    <w:rsid w:val="00290189"/>
    <w:rsid w:val="00290314"/>
    <w:rsid w:val="00290885"/>
    <w:rsid w:val="00291B7C"/>
    <w:rsid w:val="00292F7A"/>
    <w:rsid w:val="002931FB"/>
    <w:rsid w:val="0029351B"/>
    <w:rsid w:val="002956F4"/>
    <w:rsid w:val="00295CA9"/>
    <w:rsid w:val="00295E7A"/>
    <w:rsid w:val="00296DA9"/>
    <w:rsid w:val="00296FF0"/>
    <w:rsid w:val="002A0343"/>
    <w:rsid w:val="002A0DBC"/>
    <w:rsid w:val="002A112F"/>
    <w:rsid w:val="002A11C0"/>
    <w:rsid w:val="002A2FFB"/>
    <w:rsid w:val="002A360E"/>
    <w:rsid w:val="002A43C1"/>
    <w:rsid w:val="002A4871"/>
    <w:rsid w:val="002A6541"/>
    <w:rsid w:val="002A66F3"/>
    <w:rsid w:val="002A7117"/>
    <w:rsid w:val="002B1552"/>
    <w:rsid w:val="002B1FD4"/>
    <w:rsid w:val="002B25EF"/>
    <w:rsid w:val="002B2B34"/>
    <w:rsid w:val="002B36A2"/>
    <w:rsid w:val="002B4871"/>
    <w:rsid w:val="002B6671"/>
    <w:rsid w:val="002B6ED5"/>
    <w:rsid w:val="002B71BD"/>
    <w:rsid w:val="002B75BC"/>
    <w:rsid w:val="002B777D"/>
    <w:rsid w:val="002B78C5"/>
    <w:rsid w:val="002C07ED"/>
    <w:rsid w:val="002C2DAE"/>
    <w:rsid w:val="002C457A"/>
    <w:rsid w:val="002C7E04"/>
    <w:rsid w:val="002D18AD"/>
    <w:rsid w:val="002D1EBE"/>
    <w:rsid w:val="002D5686"/>
    <w:rsid w:val="002D6094"/>
    <w:rsid w:val="002D71DE"/>
    <w:rsid w:val="002E0C71"/>
    <w:rsid w:val="002E1767"/>
    <w:rsid w:val="002E19FD"/>
    <w:rsid w:val="002E2CA6"/>
    <w:rsid w:val="002E405A"/>
    <w:rsid w:val="002E44EF"/>
    <w:rsid w:val="002E4646"/>
    <w:rsid w:val="002E4C29"/>
    <w:rsid w:val="002E4CD7"/>
    <w:rsid w:val="002E6BF8"/>
    <w:rsid w:val="002F0C9B"/>
    <w:rsid w:val="002F19B1"/>
    <w:rsid w:val="002F2049"/>
    <w:rsid w:val="002F2B4B"/>
    <w:rsid w:val="002F3440"/>
    <w:rsid w:val="002F38BA"/>
    <w:rsid w:val="002F6956"/>
    <w:rsid w:val="002F6B5E"/>
    <w:rsid w:val="002F7057"/>
    <w:rsid w:val="00300728"/>
    <w:rsid w:val="00300CCF"/>
    <w:rsid w:val="003011DE"/>
    <w:rsid w:val="00302CEA"/>
    <w:rsid w:val="003039AD"/>
    <w:rsid w:val="00304A65"/>
    <w:rsid w:val="0030513A"/>
    <w:rsid w:val="00306135"/>
    <w:rsid w:val="00306846"/>
    <w:rsid w:val="003069B0"/>
    <w:rsid w:val="00310D03"/>
    <w:rsid w:val="003110A4"/>
    <w:rsid w:val="0031334E"/>
    <w:rsid w:val="00314F0F"/>
    <w:rsid w:val="0031762D"/>
    <w:rsid w:val="003209E2"/>
    <w:rsid w:val="00321612"/>
    <w:rsid w:val="003222A6"/>
    <w:rsid w:val="0032242B"/>
    <w:rsid w:val="00322C2C"/>
    <w:rsid w:val="00322E03"/>
    <w:rsid w:val="0032325A"/>
    <w:rsid w:val="003262CB"/>
    <w:rsid w:val="00327BCE"/>
    <w:rsid w:val="00327DBB"/>
    <w:rsid w:val="003303E5"/>
    <w:rsid w:val="00332ADD"/>
    <w:rsid w:val="003330B0"/>
    <w:rsid w:val="00334D9F"/>
    <w:rsid w:val="003355DB"/>
    <w:rsid w:val="0033561B"/>
    <w:rsid w:val="003360A5"/>
    <w:rsid w:val="00336E2C"/>
    <w:rsid w:val="0034142F"/>
    <w:rsid w:val="00341C3B"/>
    <w:rsid w:val="00341E24"/>
    <w:rsid w:val="003420BD"/>
    <w:rsid w:val="00342293"/>
    <w:rsid w:val="0034291A"/>
    <w:rsid w:val="00342FD5"/>
    <w:rsid w:val="00343677"/>
    <w:rsid w:val="00344F96"/>
    <w:rsid w:val="003451AB"/>
    <w:rsid w:val="0034611A"/>
    <w:rsid w:val="00351A0B"/>
    <w:rsid w:val="00352DED"/>
    <w:rsid w:val="00354444"/>
    <w:rsid w:val="00355C02"/>
    <w:rsid w:val="0035629A"/>
    <w:rsid w:val="00360693"/>
    <w:rsid w:val="003608A7"/>
    <w:rsid w:val="003637F0"/>
    <w:rsid w:val="00364472"/>
    <w:rsid w:val="00364B02"/>
    <w:rsid w:val="00365B0D"/>
    <w:rsid w:val="00365E99"/>
    <w:rsid w:val="00366385"/>
    <w:rsid w:val="00366910"/>
    <w:rsid w:val="00366CDD"/>
    <w:rsid w:val="00367561"/>
    <w:rsid w:val="00370854"/>
    <w:rsid w:val="003717DB"/>
    <w:rsid w:val="00372118"/>
    <w:rsid w:val="00372C27"/>
    <w:rsid w:val="00373C06"/>
    <w:rsid w:val="00373D47"/>
    <w:rsid w:val="00373DDD"/>
    <w:rsid w:val="00376A20"/>
    <w:rsid w:val="00377656"/>
    <w:rsid w:val="003802EB"/>
    <w:rsid w:val="00382EFA"/>
    <w:rsid w:val="0038344A"/>
    <w:rsid w:val="00383888"/>
    <w:rsid w:val="003857DC"/>
    <w:rsid w:val="00386B49"/>
    <w:rsid w:val="00387675"/>
    <w:rsid w:val="00387AE1"/>
    <w:rsid w:val="003905A7"/>
    <w:rsid w:val="003905B0"/>
    <w:rsid w:val="003907BB"/>
    <w:rsid w:val="00390F6D"/>
    <w:rsid w:val="0039122A"/>
    <w:rsid w:val="00391875"/>
    <w:rsid w:val="00392CA9"/>
    <w:rsid w:val="00393674"/>
    <w:rsid w:val="0039476D"/>
    <w:rsid w:val="003961BB"/>
    <w:rsid w:val="00396BBD"/>
    <w:rsid w:val="003971EB"/>
    <w:rsid w:val="003A0AB3"/>
    <w:rsid w:val="003A1596"/>
    <w:rsid w:val="003A1AF7"/>
    <w:rsid w:val="003A2FA8"/>
    <w:rsid w:val="003A32DB"/>
    <w:rsid w:val="003A46F3"/>
    <w:rsid w:val="003A59A5"/>
    <w:rsid w:val="003A6CCC"/>
    <w:rsid w:val="003A6DDC"/>
    <w:rsid w:val="003A7817"/>
    <w:rsid w:val="003A7DF9"/>
    <w:rsid w:val="003B0A0E"/>
    <w:rsid w:val="003B128A"/>
    <w:rsid w:val="003B1D3C"/>
    <w:rsid w:val="003B2FA3"/>
    <w:rsid w:val="003B3A66"/>
    <w:rsid w:val="003B4CB9"/>
    <w:rsid w:val="003B4E42"/>
    <w:rsid w:val="003B4FB7"/>
    <w:rsid w:val="003B544F"/>
    <w:rsid w:val="003B5F33"/>
    <w:rsid w:val="003B714A"/>
    <w:rsid w:val="003C0500"/>
    <w:rsid w:val="003C08C8"/>
    <w:rsid w:val="003C250B"/>
    <w:rsid w:val="003C3B38"/>
    <w:rsid w:val="003C4B65"/>
    <w:rsid w:val="003C4F6D"/>
    <w:rsid w:val="003C6A7C"/>
    <w:rsid w:val="003C71FF"/>
    <w:rsid w:val="003D0275"/>
    <w:rsid w:val="003D0DB5"/>
    <w:rsid w:val="003D1207"/>
    <w:rsid w:val="003D183A"/>
    <w:rsid w:val="003D3AFA"/>
    <w:rsid w:val="003D50CC"/>
    <w:rsid w:val="003D535D"/>
    <w:rsid w:val="003D6AB6"/>
    <w:rsid w:val="003D755E"/>
    <w:rsid w:val="003D7AC3"/>
    <w:rsid w:val="003E09AD"/>
    <w:rsid w:val="003E2FD8"/>
    <w:rsid w:val="003E4319"/>
    <w:rsid w:val="003E499F"/>
    <w:rsid w:val="003E5F5A"/>
    <w:rsid w:val="003E677D"/>
    <w:rsid w:val="003E75BE"/>
    <w:rsid w:val="003E7D57"/>
    <w:rsid w:val="003F0AD1"/>
    <w:rsid w:val="003F17B7"/>
    <w:rsid w:val="003F1FD6"/>
    <w:rsid w:val="003F27C0"/>
    <w:rsid w:val="003F3A3C"/>
    <w:rsid w:val="003F7D2F"/>
    <w:rsid w:val="0040096D"/>
    <w:rsid w:val="00401330"/>
    <w:rsid w:val="00401A4C"/>
    <w:rsid w:val="00401BE1"/>
    <w:rsid w:val="00401F7B"/>
    <w:rsid w:val="00402A07"/>
    <w:rsid w:val="00405152"/>
    <w:rsid w:val="004058D7"/>
    <w:rsid w:val="00406CBE"/>
    <w:rsid w:val="0041084E"/>
    <w:rsid w:val="004118C4"/>
    <w:rsid w:val="004132F8"/>
    <w:rsid w:val="0041491B"/>
    <w:rsid w:val="004149A1"/>
    <w:rsid w:val="00415AA7"/>
    <w:rsid w:val="00422118"/>
    <w:rsid w:val="00423F43"/>
    <w:rsid w:val="00424A8D"/>
    <w:rsid w:val="00425E95"/>
    <w:rsid w:val="00426218"/>
    <w:rsid w:val="00426B4A"/>
    <w:rsid w:val="004270DD"/>
    <w:rsid w:val="004273CD"/>
    <w:rsid w:val="00432822"/>
    <w:rsid w:val="00433652"/>
    <w:rsid w:val="00435131"/>
    <w:rsid w:val="00436681"/>
    <w:rsid w:val="00440123"/>
    <w:rsid w:val="00440189"/>
    <w:rsid w:val="00440F91"/>
    <w:rsid w:val="00441551"/>
    <w:rsid w:val="00441C6F"/>
    <w:rsid w:val="00442172"/>
    <w:rsid w:val="00442924"/>
    <w:rsid w:val="00443DA5"/>
    <w:rsid w:val="00444D6C"/>
    <w:rsid w:val="00445EED"/>
    <w:rsid w:val="0044603D"/>
    <w:rsid w:val="00446F11"/>
    <w:rsid w:val="00446FCC"/>
    <w:rsid w:val="00452DE7"/>
    <w:rsid w:val="00453B40"/>
    <w:rsid w:val="00453D16"/>
    <w:rsid w:val="00454912"/>
    <w:rsid w:val="00454B69"/>
    <w:rsid w:val="00454CF7"/>
    <w:rsid w:val="00455D70"/>
    <w:rsid w:val="00462CCE"/>
    <w:rsid w:val="00462D04"/>
    <w:rsid w:val="00463039"/>
    <w:rsid w:val="004639DF"/>
    <w:rsid w:val="00464227"/>
    <w:rsid w:val="00464F67"/>
    <w:rsid w:val="00466EB3"/>
    <w:rsid w:val="004671DF"/>
    <w:rsid w:val="004671E7"/>
    <w:rsid w:val="0046754E"/>
    <w:rsid w:val="00467C33"/>
    <w:rsid w:val="0047032F"/>
    <w:rsid w:val="004709C6"/>
    <w:rsid w:val="00472FD6"/>
    <w:rsid w:val="004731C3"/>
    <w:rsid w:val="004732C2"/>
    <w:rsid w:val="00473403"/>
    <w:rsid w:val="004738EE"/>
    <w:rsid w:val="00475AD9"/>
    <w:rsid w:val="0047777C"/>
    <w:rsid w:val="00477FFC"/>
    <w:rsid w:val="004808C0"/>
    <w:rsid w:val="004810F0"/>
    <w:rsid w:val="004834BB"/>
    <w:rsid w:val="004861EA"/>
    <w:rsid w:val="00486B48"/>
    <w:rsid w:val="00491726"/>
    <w:rsid w:val="00491AA5"/>
    <w:rsid w:val="004931E1"/>
    <w:rsid w:val="00493BC9"/>
    <w:rsid w:val="00495754"/>
    <w:rsid w:val="00495CCF"/>
    <w:rsid w:val="00496E5F"/>
    <w:rsid w:val="00497995"/>
    <w:rsid w:val="004A1D34"/>
    <w:rsid w:val="004A2A7C"/>
    <w:rsid w:val="004A33FA"/>
    <w:rsid w:val="004A4149"/>
    <w:rsid w:val="004A44B6"/>
    <w:rsid w:val="004B0323"/>
    <w:rsid w:val="004B171A"/>
    <w:rsid w:val="004B2025"/>
    <w:rsid w:val="004B2954"/>
    <w:rsid w:val="004B4399"/>
    <w:rsid w:val="004B4B4A"/>
    <w:rsid w:val="004B56D3"/>
    <w:rsid w:val="004B56D9"/>
    <w:rsid w:val="004B5FB5"/>
    <w:rsid w:val="004B601E"/>
    <w:rsid w:val="004B7017"/>
    <w:rsid w:val="004B703D"/>
    <w:rsid w:val="004B73B1"/>
    <w:rsid w:val="004B7991"/>
    <w:rsid w:val="004B7F28"/>
    <w:rsid w:val="004C0415"/>
    <w:rsid w:val="004C1AE4"/>
    <w:rsid w:val="004C2EA5"/>
    <w:rsid w:val="004C367D"/>
    <w:rsid w:val="004C38D9"/>
    <w:rsid w:val="004C39CA"/>
    <w:rsid w:val="004C43D5"/>
    <w:rsid w:val="004C4ACA"/>
    <w:rsid w:val="004C6949"/>
    <w:rsid w:val="004D0151"/>
    <w:rsid w:val="004D066C"/>
    <w:rsid w:val="004D157F"/>
    <w:rsid w:val="004D255E"/>
    <w:rsid w:val="004D5344"/>
    <w:rsid w:val="004D5A49"/>
    <w:rsid w:val="004E0415"/>
    <w:rsid w:val="004E20CF"/>
    <w:rsid w:val="004E3AC9"/>
    <w:rsid w:val="004E3EBA"/>
    <w:rsid w:val="004E42CE"/>
    <w:rsid w:val="004E4639"/>
    <w:rsid w:val="004F07B3"/>
    <w:rsid w:val="004F1725"/>
    <w:rsid w:val="004F24E9"/>
    <w:rsid w:val="004F2589"/>
    <w:rsid w:val="004F3289"/>
    <w:rsid w:val="004F5A19"/>
    <w:rsid w:val="004F5CF7"/>
    <w:rsid w:val="004F70D8"/>
    <w:rsid w:val="004F75AB"/>
    <w:rsid w:val="00502743"/>
    <w:rsid w:val="00503347"/>
    <w:rsid w:val="005035CC"/>
    <w:rsid w:val="0050372E"/>
    <w:rsid w:val="00504C02"/>
    <w:rsid w:val="005075A5"/>
    <w:rsid w:val="00507955"/>
    <w:rsid w:val="0051240A"/>
    <w:rsid w:val="00512C43"/>
    <w:rsid w:val="00512E41"/>
    <w:rsid w:val="005174DA"/>
    <w:rsid w:val="00517D78"/>
    <w:rsid w:val="005206BF"/>
    <w:rsid w:val="00521F5F"/>
    <w:rsid w:val="00522CA7"/>
    <w:rsid w:val="00525CC7"/>
    <w:rsid w:val="00531B62"/>
    <w:rsid w:val="005332FF"/>
    <w:rsid w:val="00534596"/>
    <w:rsid w:val="005351F7"/>
    <w:rsid w:val="00537336"/>
    <w:rsid w:val="00543626"/>
    <w:rsid w:val="00546048"/>
    <w:rsid w:val="00546500"/>
    <w:rsid w:val="0055048A"/>
    <w:rsid w:val="00550F73"/>
    <w:rsid w:val="005518BD"/>
    <w:rsid w:val="00552207"/>
    <w:rsid w:val="00553477"/>
    <w:rsid w:val="0055373C"/>
    <w:rsid w:val="00553C6B"/>
    <w:rsid w:val="00554167"/>
    <w:rsid w:val="005544EA"/>
    <w:rsid w:val="005551DD"/>
    <w:rsid w:val="0055616C"/>
    <w:rsid w:val="00556E37"/>
    <w:rsid w:val="005613C1"/>
    <w:rsid w:val="00561E0B"/>
    <w:rsid w:val="005621B4"/>
    <w:rsid w:val="0056285B"/>
    <w:rsid w:val="0056449B"/>
    <w:rsid w:val="0056500C"/>
    <w:rsid w:val="0056516F"/>
    <w:rsid w:val="00567452"/>
    <w:rsid w:val="00567B26"/>
    <w:rsid w:val="00570BEE"/>
    <w:rsid w:val="0057132F"/>
    <w:rsid w:val="00571A55"/>
    <w:rsid w:val="00572413"/>
    <w:rsid w:val="00572F14"/>
    <w:rsid w:val="00574EFC"/>
    <w:rsid w:val="00575F8D"/>
    <w:rsid w:val="0058036F"/>
    <w:rsid w:val="005814FD"/>
    <w:rsid w:val="005829F8"/>
    <w:rsid w:val="00583356"/>
    <w:rsid w:val="00584697"/>
    <w:rsid w:val="00585E8A"/>
    <w:rsid w:val="00587A62"/>
    <w:rsid w:val="00587B21"/>
    <w:rsid w:val="00590211"/>
    <w:rsid w:val="00590CE7"/>
    <w:rsid w:val="00592DE9"/>
    <w:rsid w:val="00593402"/>
    <w:rsid w:val="00593E7D"/>
    <w:rsid w:val="00594433"/>
    <w:rsid w:val="00595FA5"/>
    <w:rsid w:val="00596F97"/>
    <w:rsid w:val="005A08F9"/>
    <w:rsid w:val="005A136E"/>
    <w:rsid w:val="005A30FD"/>
    <w:rsid w:val="005A424D"/>
    <w:rsid w:val="005A4699"/>
    <w:rsid w:val="005A4EA4"/>
    <w:rsid w:val="005A6DC0"/>
    <w:rsid w:val="005A7B2A"/>
    <w:rsid w:val="005B00B7"/>
    <w:rsid w:val="005B171A"/>
    <w:rsid w:val="005B2DA7"/>
    <w:rsid w:val="005B34D6"/>
    <w:rsid w:val="005B432A"/>
    <w:rsid w:val="005B6617"/>
    <w:rsid w:val="005C0875"/>
    <w:rsid w:val="005C14A1"/>
    <w:rsid w:val="005C1841"/>
    <w:rsid w:val="005C1940"/>
    <w:rsid w:val="005C1FE5"/>
    <w:rsid w:val="005C33CC"/>
    <w:rsid w:val="005C3815"/>
    <w:rsid w:val="005C4334"/>
    <w:rsid w:val="005C4FDA"/>
    <w:rsid w:val="005C5745"/>
    <w:rsid w:val="005C5D21"/>
    <w:rsid w:val="005C5F71"/>
    <w:rsid w:val="005C5F92"/>
    <w:rsid w:val="005C682B"/>
    <w:rsid w:val="005C79DE"/>
    <w:rsid w:val="005C7A8A"/>
    <w:rsid w:val="005D1F4A"/>
    <w:rsid w:val="005D2560"/>
    <w:rsid w:val="005D45BF"/>
    <w:rsid w:val="005D63F3"/>
    <w:rsid w:val="005D75BB"/>
    <w:rsid w:val="005E0773"/>
    <w:rsid w:val="005E17C8"/>
    <w:rsid w:val="005E2084"/>
    <w:rsid w:val="005E5078"/>
    <w:rsid w:val="005E5F60"/>
    <w:rsid w:val="005E648B"/>
    <w:rsid w:val="005E7BEA"/>
    <w:rsid w:val="005E7CDD"/>
    <w:rsid w:val="005F28C5"/>
    <w:rsid w:val="005F3149"/>
    <w:rsid w:val="005F4AB3"/>
    <w:rsid w:val="005F4FB5"/>
    <w:rsid w:val="005F5B26"/>
    <w:rsid w:val="005F6118"/>
    <w:rsid w:val="005F6F5C"/>
    <w:rsid w:val="005F74D6"/>
    <w:rsid w:val="00600F61"/>
    <w:rsid w:val="0060124D"/>
    <w:rsid w:val="00602C6E"/>
    <w:rsid w:val="00603A84"/>
    <w:rsid w:val="0060783A"/>
    <w:rsid w:val="00610A7D"/>
    <w:rsid w:val="00611737"/>
    <w:rsid w:val="00612E4D"/>
    <w:rsid w:val="0061312F"/>
    <w:rsid w:val="006136B1"/>
    <w:rsid w:val="00620B2E"/>
    <w:rsid w:val="00621D60"/>
    <w:rsid w:val="006225B6"/>
    <w:rsid w:val="00623E9D"/>
    <w:rsid w:val="00624393"/>
    <w:rsid w:val="006252E6"/>
    <w:rsid w:val="0062536A"/>
    <w:rsid w:val="00625FAD"/>
    <w:rsid w:val="00626518"/>
    <w:rsid w:val="006268F8"/>
    <w:rsid w:val="00627D52"/>
    <w:rsid w:val="00631226"/>
    <w:rsid w:val="00632499"/>
    <w:rsid w:val="00632EF6"/>
    <w:rsid w:val="00633E31"/>
    <w:rsid w:val="006355D1"/>
    <w:rsid w:val="00635E66"/>
    <w:rsid w:val="006361A2"/>
    <w:rsid w:val="00636B3B"/>
    <w:rsid w:val="00640777"/>
    <w:rsid w:val="006419AA"/>
    <w:rsid w:val="00641A23"/>
    <w:rsid w:val="006429DD"/>
    <w:rsid w:val="00642B6E"/>
    <w:rsid w:val="006439EB"/>
    <w:rsid w:val="00643F7F"/>
    <w:rsid w:val="00643FB6"/>
    <w:rsid w:val="00647896"/>
    <w:rsid w:val="006501E5"/>
    <w:rsid w:val="00651CB0"/>
    <w:rsid w:val="00652563"/>
    <w:rsid w:val="0065269F"/>
    <w:rsid w:val="0065288F"/>
    <w:rsid w:val="006528BF"/>
    <w:rsid w:val="00652EAD"/>
    <w:rsid w:val="00654391"/>
    <w:rsid w:val="0065443F"/>
    <w:rsid w:val="00654586"/>
    <w:rsid w:val="0065715D"/>
    <w:rsid w:val="006571AD"/>
    <w:rsid w:val="0066129E"/>
    <w:rsid w:val="00661A7F"/>
    <w:rsid w:val="00662207"/>
    <w:rsid w:val="00663968"/>
    <w:rsid w:val="00666DF4"/>
    <w:rsid w:val="0066797B"/>
    <w:rsid w:val="0067000A"/>
    <w:rsid w:val="006701B6"/>
    <w:rsid w:val="00674C71"/>
    <w:rsid w:val="0067665E"/>
    <w:rsid w:val="00676F69"/>
    <w:rsid w:val="006810CE"/>
    <w:rsid w:val="0068134B"/>
    <w:rsid w:val="00682652"/>
    <w:rsid w:val="006828A9"/>
    <w:rsid w:val="00682912"/>
    <w:rsid w:val="00683957"/>
    <w:rsid w:val="00683E37"/>
    <w:rsid w:val="006847B5"/>
    <w:rsid w:val="00684F08"/>
    <w:rsid w:val="006854A2"/>
    <w:rsid w:val="006857FC"/>
    <w:rsid w:val="00686E62"/>
    <w:rsid w:val="00686F33"/>
    <w:rsid w:val="006903C0"/>
    <w:rsid w:val="006904A5"/>
    <w:rsid w:val="006911BC"/>
    <w:rsid w:val="00691C31"/>
    <w:rsid w:val="006926AD"/>
    <w:rsid w:val="00693B3B"/>
    <w:rsid w:val="00693C37"/>
    <w:rsid w:val="00694D52"/>
    <w:rsid w:val="006959DB"/>
    <w:rsid w:val="00695F0F"/>
    <w:rsid w:val="006967F8"/>
    <w:rsid w:val="006973C1"/>
    <w:rsid w:val="006978B5"/>
    <w:rsid w:val="00697F5C"/>
    <w:rsid w:val="006A03D0"/>
    <w:rsid w:val="006A1CD5"/>
    <w:rsid w:val="006A29A6"/>
    <w:rsid w:val="006B07D0"/>
    <w:rsid w:val="006B0B29"/>
    <w:rsid w:val="006B3CA9"/>
    <w:rsid w:val="006B5109"/>
    <w:rsid w:val="006B557B"/>
    <w:rsid w:val="006B5DE7"/>
    <w:rsid w:val="006B61AC"/>
    <w:rsid w:val="006B625D"/>
    <w:rsid w:val="006B6AA9"/>
    <w:rsid w:val="006B70EE"/>
    <w:rsid w:val="006C05D8"/>
    <w:rsid w:val="006C0E4D"/>
    <w:rsid w:val="006C14F0"/>
    <w:rsid w:val="006C179E"/>
    <w:rsid w:val="006C290D"/>
    <w:rsid w:val="006C34A1"/>
    <w:rsid w:val="006C485E"/>
    <w:rsid w:val="006C5420"/>
    <w:rsid w:val="006C5802"/>
    <w:rsid w:val="006C5939"/>
    <w:rsid w:val="006C5CEA"/>
    <w:rsid w:val="006C60DA"/>
    <w:rsid w:val="006D0A8D"/>
    <w:rsid w:val="006D0C82"/>
    <w:rsid w:val="006D1DB4"/>
    <w:rsid w:val="006D2A0F"/>
    <w:rsid w:val="006D3717"/>
    <w:rsid w:val="006D5808"/>
    <w:rsid w:val="006D679E"/>
    <w:rsid w:val="006D68F3"/>
    <w:rsid w:val="006E00BA"/>
    <w:rsid w:val="006E05CB"/>
    <w:rsid w:val="006E5333"/>
    <w:rsid w:val="006E5B51"/>
    <w:rsid w:val="006E5F18"/>
    <w:rsid w:val="006E6033"/>
    <w:rsid w:val="006E6232"/>
    <w:rsid w:val="006F263C"/>
    <w:rsid w:val="006F271A"/>
    <w:rsid w:val="006F302B"/>
    <w:rsid w:val="006F43B7"/>
    <w:rsid w:val="006F463F"/>
    <w:rsid w:val="006F4B9E"/>
    <w:rsid w:val="006F525E"/>
    <w:rsid w:val="006F6E2D"/>
    <w:rsid w:val="007000A6"/>
    <w:rsid w:val="00700E26"/>
    <w:rsid w:val="007021E2"/>
    <w:rsid w:val="007039D1"/>
    <w:rsid w:val="00704025"/>
    <w:rsid w:val="007046FB"/>
    <w:rsid w:val="00704D2E"/>
    <w:rsid w:val="007055C6"/>
    <w:rsid w:val="00705F8D"/>
    <w:rsid w:val="00706432"/>
    <w:rsid w:val="00706CE0"/>
    <w:rsid w:val="00707497"/>
    <w:rsid w:val="007107CF"/>
    <w:rsid w:val="0071290D"/>
    <w:rsid w:val="00713E90"/>
    <w:rsid w:val="00714B4E"/>
    <w:rsid w:val="0071522B"/>
    <w:rsid w:val="0071579F"/>
    <w:rsid w:val="00715A52"/>
    <w:rsid w:val="00716F0C"/>
    <w:rsid w:val="00717028"/>
    <w:rsid w:val="0071703E"/>
    <w:rsid w:val="00717851"/>
    <w:rsid w:val="00717978"/>
    <w:rsid w:val="0072002A"/>
    <w:rsid w:val="007207AD"/>
    <w:rsid w:val="00720B24"/>
    <w:rsid w:val="00720CF4"/>
    <w:rsid w:val="00721FCA"/>
    <w:rsid w:val="007221CC"/>
    <w:rsid w:val="00723536"/>
    <w:rsid w:val="007300C8"/>
    <w:rsid w:val="00732098"/>
    <w:rsid w:val="007321A9"/>
    <w:rsid w:val="00733063"/>
    <w:rsid w:val="0073308A"/>
    <w:rsid w:val="00733CBE"/>
    <w:rsid w:val="00735939"/>
    <w:rsid w:val="007364FA"/>
    <w:rsid w:val="00736C1B"/>
    <w:rsid w:val="007404EA"/>
    <w:rsid w:val="00740624"/>
    <w:rsid w:val="0074177C"/>
    <w:rsid w:val="007425B6"/>
    <w:rsid w:val="00742DAA"/>
    <w:rsid w:val="007457FF"/>
    <w:rsid w:val="00745D07"/>
    <w:rsid w:val="00746C69"/>
    <w:rsid w:val="00750927"/>
    <w:rsid w:val="00750A4C"/>
    <w:rsid w:val="007515D5"/>
    <w:rsid w:val="007516CC"/>
    <w:rsid w:val="007536BF"/>
    <w:rsid w:val="00754449"/>
    <w:rsid w:val="007544AE"/>
    <w:rsid w:val="00755321"/>
    <w:rsid w:val="007565F1"/>
    <w:rsid w:val="00757F4A"/>
    <w:rsid w:val="00761F81"/>
    <w:rsid w:val="00762101"/>
    <w:rsid w:val="00763317"/>
    <w:rsid w:val="00763481"/>
    <w:rsid w:val="00763847"/>
    <w:rsid w:val="00763FCE"/>
    <w:rsid w:val="00763FDB"/>
    <w:rsid w:val="00764C93"/>
    <w:rsid w:val="0076678F"/>
    <w:rsid w:val="00766994"/>
    <w:rsid w:val="0076742D"/>
    <w:rsid w:val="00770A0B"/>
    <w:rsid w:val="007713B5"/>
    <w:rsid w:val="00771E9E"/>
    <w:rsid w:val="00772BEA"/>
    <w:rsid w:val="0077387E"/>
    <w:rsid w:val="00775ADB"/>
    <w:rsid w:val="00775D02"/>
    <w:rsid w:val="00776E2D"/>
    <w:rsid w:val="0078143D"/>
    <w:rsid w:val="00783D32"/>
    <w:rsid w:val="00785858"/>
    <w:rsid w:val="007860B0"/>
    <w:rsid w:val="0078674B"/>
    <w:rsid w:val="00787EE8"/>
    <w:rsid w:val="007905C8"/>
    <w:rsid w:val="007908CD"/>
    <w:rsid w:val="0079140D"/>
    <w:rsid w:val="00791D0F"/>
    <w:rsid w:val="00792293"/>
    <w:rsid w:val="007925F8"/>
    <w:rsid w:val="00792D75"/>
    <w:rsid w:val="00793097"/>
    <w:rsid w:val="007966CC"/>
    <w:rsid w:val="00797F55"/>
    <w:rsid w:val="007A253E"/>
    <w:rsid w:val="007A6345"/>
    <w:rsid w:val="007A7778"/>
    <w:rsid w:val="007A781B"/>
    <w:rsid w:val="007B0DA6"/>
    <w:rsid w:val="007B1048"/>
    <w:rsid w:val="007B2B86"/>
    <w:rsid w:val="007B3022"/>
    <w:rsid w:val="007B3F8C"/>
    <w:rsid w:val="007C1965"/>
    <w:rsid w:val="007C1975"/>
    <w:rsid w:val="007C5637"/>
    <w:rsid w:val="007C5C75"/>
    <w:rsid w:val="007C7002"/>
    <w:rsid w:val="007C7367"/>
    <w:rsid w:val="007D02AF"/>
    <w:rsid w:val="007D0967"/>
    <w:rsid w:val="007D199C"/>
    <w:rsid w:val="007D22E6"/>
    <w:rsid w:val="007D7245"/>
    <w:rsid w:val="007E00F1"/>
    <w:rsid w:val="007E03B5"/>
    <w:rsid w:val="007E1AC5"/>
    <w:rsid w:val="007E1F02"/>
    <w:rsid w:val="007E212A"/>
    <w:rsid w:val="007E332E"/>
    <w:rsid w:val="007E365A"/>
    <w:rsid w:val="007E3923"/>
    <w:rsid w:val="007E41A8"/>
    <w:rsid w:val="007E4926"/>
    <w:rsid w:val="007E4BAB"/>
    <w:rsid w:val="007E5103"/>
    <w:rsid w:val="007E61C5"/>
    <w:rsid w:val="007E6D2E"/>
    <w:rsid w:val="007E71B8"/>
    <w:rsid w:val="007F0D84"/>
    <w:rsid w:val="007F4FCB"/>
    <w:rsid w:val="007F6CEC"/>
    <w:rsid w:val="007F70C8"/>
    <w:rsid w:val="00800773"/>
    <w:rsid w:val="00802378"/>
    <w:rsid w:val="00802631"/>
    <w:rsid w:val="008040D3"/>
    <w:rsid w:val="00804BBD"/>
    <w:rsid w:val="00807612"/>
    <w:rsid w:val="00807AB0"/>
    <w:rsid w:val="00812E0B"/>
    <w:rsid w:val="00817D85"/>
    <w:rsid w:val="00817FF2"/>
    <w:rsid w:val="0082409C"/>
    <w:rsid w:val="008245F4"/>
    <w:rsid w:val="0082479A"/>
    <w:rsid w:val="00824CB6"/>
    <w:rsid w:val="00825370"/>
    <w:rsid w:val="0082716A"/>
    <w:rsid w:val="00830106"/>
    <w:rsid w:val="008334CC"/>
    <w:rsid w:val="0083406B"/>
    <w:rsid w:val="0083473C"/>
    <w:rsid w:val="008358E2"/>
    <w:rsid w:val="008375EB"/>
    <w:rsid w:val="00840238"/>
    <w:rsid w:val="00840F5D"/>
    <w:rsid w:val="0084114E"/>
    <w:rsid w:val="008440D1"/>
    <w:rsid w:val="00844121"/>
    <w:rsid w:val="008441DB"/>
    <w:rsid w:val="00844D01"/>
    <w:rsid w:val="00845F6F"/>
    <w:rsid w:val="0084644E"/>
    <w:rsid w:val="00846CB6"/>
    <w:rsid w:val="00846EBC"/>
    <w:rsid w:val="00850C07"/>
    <w:rsid w:val="00856322"/>
    <w:rsid w:val="00856375"/>
    <w:rsid w:val="008567AD"/>
    <w:rsid w:val="0085682F"/>
    <w:rsid w:val="00857A3B"/>
    <w:rsid w:val="00860019"/>
    <w:rsid w:val="00860F29"/>
    <w:rsid w:val="00860F48"/>
    <w:rsid w:val="00861F10"/>
    <w:rsid w:val="0086341A"/>
    <w:rsid w:val="0086428C"/>
    <w:rsid w:val="00864731"/>
    <w:rsid w:val="00864EC6"/>
    <w:rsid w:val="008650CF"/>
    <w:rsid w:val="00866748"/>
    <w:rsid w:val="008672AC"/>
    <w:rsid w:val="00870E6B"/>
    <w:rsid w:val="008718E5"/>
    <w:rsid w:val="00874031"/>
    <w:rsid w:val="00875DF9"/>
    <w:rsid w:val="00876FA1"/>
    <w:rsid w:val="008808AF"/>
    <w:rsid w:val="00880EBC"/>
    <w:rsid w:val="00881139"/>
    <w:rsid w:val="008812DC"/>
    <w:rsid w:val="0088136B"/>
    <w:rsid w:val="00881524"/>
    <w:rsid w:val="00882DF8"/>
    <w:rsid w:val="00882DFC"/>
    <w:rsid w:val="00883389"/>
    <w:rsid w:val="00884A01"/>
    <w:rsid w:val="008856B1"/>
    <w:rsid w:val="00885DFF"/>
    <w:rsid w:val="0088673F"/>
    <w:rsid w:val="00890AFD"/>
    <w:rsid w:val="00890CE3"/>
    <w:rsid w:val="00891B5B"/>
    <w:rsid w:val="0089413A"/>
    <w:rsid w:val="0089590F"/>
    <w:rsid w:val="008A1563"/>
    <w:rsid w:val="008A1CBF"/>
    <w:rsid w:val="008A22FD"/>
    <w:rsid w:val="008A2D93"/>
    <w:rsid w:val="008A455B"/>
    <w:rsid w:val="008A4EEA"/>
    <w:rsid w:val="008A550F"/>
    <w:rsid w:val="008A6184"/>
    <w:rsid w:val="008A6EFC"/>
    <w:rsid w:val="008A71BD"/>
    <w:rsid w:val="008A7B21"/>
    <w:rsid w:val="008B010F"/>
    <w:rsid w:val="008B06E1"/>
    <w:rsid w:val="008B1238"/>
    <w:rsid w:val="008B4B7A"/>
    <w:rsid w:val="008B515E"/>
    <w:rsid w:val="008B714B"/>
    <w:rsid w:val="008B77A5"/>
    <w:rsid w:val="008C026B"/>
    <w:rsid w:val="008C1366"/>
    <w:rsid w:val="008C3FF5"/>
    <w:rsid w:val="008C51B1"/>
    <w:rsid w:val="008C689F"/>
    <w:rsid w:val="008D0BB5"/>
    <w:rsid w:val="008D1E8E"/>
    <w:rsid w:val="008D2C64"/>
    <w:rsid w:val="008D4798"/>
    <w:rsid w:val="008D7633"/>
    <w:rsid w:val="008D7D1E"/>
    <w:rsid w:val="008D7FDF"/>
    <w:rsid w:val="008E01DB"/>
    <w:rsid w:val="008E0F94"/>
    <w:rsid w:val="008E23E3"/>
    <w:rsid w:val="008E3A07"/>
    <w:rsid w:val="008E3E99"/>
    <w:rsid w:val="008E43DA"/>
    <w:rsid w:val="008E63E3"/>
    <w:rsid w:val="008F0EF5"/>
    <w:rsid w:val="008F149B"/>
    <w:rsid w:val="008F29B2"/>
    <w:rsid w:val="008F3121"/>
    <w:rsid w:val="008F60BD"/>
    <w:rsid w:val="008F6408"/>
    <w:rsid w:val="008F7971"/>
    <w:rsid w:val="0090097E"/>
    <w:rsid w:val="00901EC9"/>
    <w:rsid w:val="00903616"/>
    <w:rsid w:val="00903ABA"/>
    <w:rsid w:val="00903C98"/>
    <w:rsid w:val="009041BA"/>
    <w:rsid w:val="00904296"/>
    <w:rsid w:val="0091010E"/>
    <w:rsid w:val="00910450"/>
    <w:rsid w:val="00911856"/>
    <w:rsid w:val="00912B79"/>
    <w:rsid w:val="00915607"/>
    <w:rsid w:val="00915984"/>
    <w:rsid w:val="00916444"/>
    <w:rsid w:val="00920E6A"/>
    <w:rsid w:val="00921210"/>
    <w:rsid w:val="009212BB"/>
    <w:rsid w:val="00921C0A"/>
    <w:rsid w:val="009225E2"/>
    <w:rsid w:val="00923B79"/>
    <w:rsid w:val="00925443"/>
    <w:rsid w:val="00925A37"/>
    <w:rsid w:val="00926C08"/>
    <w:rsid w:val="00926E70"/>
    <w:rsid w:val="00930CE2"/>
    <w:rsid w:val="00930EF7"/>
    <w:rsid w:val="00930F3A"/>
    <w:rsid w:val="009316A8"/>
    <w:rsid w:val="009318E2"/>
    <w:rsid w:val="0093198D"/>
    <w:rsid w:val="00931F64"/>
    <w:rsid w:val="0093242F"/>
    <w:rsid w:val="00932644"/>
    <w:rsid w:val="00934DED"/>
    <w:rsid w:val="009360EA"/>
    <w:rsid w:val="00936B23"/>
    <w:rsid w:val="00937734"/>
    <w:rsid w:val="00937C0A"/>
    <w:rsid w:val="00937C87"/>
    <w:rsid w:val="00940C30"/>
    <w:rsid w:val="00941155"/>
    <w:rsid w:val="00941DEC"/>
    <w:rsid w:val="00943259"/>
    <w:rsid w:val="009434E0"/>
    <w:rsid w:val="00943579"/>
    <w:rsid w:val="00943986"/>
    <w:rsid w:val="00946893"/>
    <w:rsid w:val="00947DA3"/>
    <w:rsid w:val="009508BA"/>
    <w:rsid w:val="00950EBA"/>
    <w:rsid w:val="00952A7A"/>
    <w:rsid w:val="00954F8D"/>
    <w:rsid w:val="009558FF"/>
    <w:rsid w:val="0095738A"/>
    <w:rsid w:val="00957D4D"/>
    <w:rsid w:val="00957FD3"/>
    <w:rsid w:val="009605DB"/>
    <w:rsid w:val="00960638"/>
    <w:rsid w:val="00961D6F"/>
    <w:rsid w:val="00961D9D"/>
    <w:rsid w:val="009625F7"/>
    <w:rsid w:val="009629BD"/>
    <w:rsid w:val="009629D9"/>
    <w:rsid w:val="0096761E"/>
    <w:rsid w:val="00970E12"/>
    <w:rsid w:val="00971078"/>
    <w:rsid w:val="009740F2"/>
    <w:rsid w:val="00974FB5"/>
    <w:rsid w:val="00975CF1"/>
    <w:rsid w:val="00980997"/>
    <w:rsid w:val="009813E6"/>
    <w:rsid w:val="0098345C"/>
    <w:rsid w:val="0098395D"/>
    <w:rsid w:val="00984267"/>
    <w:rsid w:val="009857C0"/>
    <w:rsid w:val="00987DC9"/>
    <w:rsid w:val="00990052"/>
    <w:rsid w:val="00990622"/>
    <w:rsid w:val="009916EA"/>
    <w:rsid w:val="00992036"/>
    <w:rsid w:val="00992849"/>
    <w:rsid w:val="009928B2"/>
    <w:rsid w:val="00993B20"/>
    <w:rsid w:val="009945EA"/>
    <w:rsid w:val="00996CDB"/>
    <w:rsid w:val="0099760F"/>
    <w:rsid w:val="0099779A"/>
    <w:rsid w:val="009A12C9"/>
    <w:rsid w:val="009A1EC1"/>
    <w:rsid w:val="009A458E"/>
    <w:rsid w:val="009A5038"/>
    <w:rsid w:val="009A55EC"/>
    <w:rsid w:val="009A5F09"/>
    <w:rsid w:val="009A6BBB"/>
    <w:rsid w:val="009B2489"/>
    <w:rsid w:val="009B2885"/>
    <w:rsid w:val="009B2C71"/>
    <w:rsid w:val="009B36A9"/>
    <w:rsid w:val="009B3D14"/>
    <w:rsid w:val="009B44BB"/>
    <w:rsid w:val="009B5D75"/>
    <w:rsid w:val="009B68F1"/>
    <w:rsid w:val="009B7E4E"/>
    <w:rsid w:val="009C2316"/>
    <w:rsid w:val="009C24AF"/>
    <w:rsid w:val="009C267F"/>
    <w:rsid w:val="009C4DBA"/>
    <w:rsid w:val="009C55A4"/>
    <w:rsid w:val="009D09F3"/>
    <w:rsid w:val="009D0F9B"/>
    <w:rsid w:val="009D26A1"/>
    <w:rsid w:val="009D3C6C"/>
    <w:rsid w:val="009D53BD"/>
    <w:rsid w:val="009D6525"/>
    <w:rsid w:val="009D70CB"/>
    <w:rsid w:val="009E1EC9"/>
    <w:rsid w:val="009E2772"/>
    <w:rsid w:val="009E2BFE"/>
    <w:rsid w:val="009E5243"/>
    <w:rsid w:val="009E5A28"/>
    <w:rsid w:val="009E5ADE"/>
    <w:rsid w:val="009E682A"/>
    <w:rsid w:val="009F0971"/>
    <w:rsid w:val="009F20B3"/>
    <w:rsid w:val="009F3161"/>
    <w:rsid w:val="009F47A8"/>
    <w:rsid w:val="009F4A83"/>
    <w:rsid w:val="009F53B3"/>
    <w:rsid w:val="009F6685"/>
    <w:rsid w:val="00A00310"/>
    <w:rsid w:val="00A00CD4"/>
    <w:rsid w:val="00A02398"/>
    <w:rsid w:val="00A02764"/>
    <w:rsid w:val="00A02C6A"/>
    <w:rsid w:val="00A0436B"/>
    <w:rsid w:val="00A048E5"/>
    <w:rsid w:val="00A05AD4"/>
    <w:rsid w:val="00A10574"/>
    <w:rsid w:val="00A1082A"/>
    <w:rsid w:val="00A12063"/>
    <w:rsid w:val="00A13BC0"/>
    <w:rsid w:val="00A1450D"/>
    <w:rsid w:val="00A16643"/>
    <w:rsid w:val="00A17C8A"/>
    <w:rsid w:val="00A2145C"/>
    <w:rsid w:val="00A22999"/>
    <w:rsid w:val="00A23112"/>
    <w:rsid w:val="00A2329F"/>
    <w:rsid w:val="00A25179"/>
    <w:rsid w:val="00A258CB"/>
    <w:rsid w:val="00A26122"/>
    <w:rsid w:val="00A262BB"/>
    <w:rsid w:val="00A26CF3"/>
    <w:rsid w:val="00A3014F"/>
    <w:rsid w:val="00A30793"/>
    <w:rsid w:val="00A30BB7"/>
    <w:rsid w:val="00A317BF"/>
    <w:rsid w:val="00A32475"/>
    <w:rsid w:val="00A33B2D"/>
    <w:rsid w:val="00A35A9B"/>
    <w:rsid w:val="00A36143"/>
    <w:rsid w:val="00A36FDE"/>
    <w:rsid w:val="00A37BEA"/>
    <w:rsid w:val="00A37E87"/>
    <w:rsid w:val="00A4016B"/>
    <w:rsid w:val="00A4041D"/>
    <w:rsid w:val="00A40A60"/>
    <w:rsid w:val="00A40F1A"/>
    <w:rsid w:val="00A42F46"/>
    <w:rsid w:val="00A43895"/>
    <w:rsid w:val="00A43984"/>
    <w:rsid w:val="00A44CAA"/>
    <w:rsid w:val="00A451FF"/>
    <w:rsid w:val="00A45F42"/>
    <w:rsid w:val="00A4652F"/>
    <w:rsid w:val="00A46FA6"/>
    <w:rsid w:val="00A50585"/>
    <w:rsid w:val="00A52B8F"/>
    <w:rsid w:val="00A5350C"/>
    <w:rsid w:val="00A547BD"/>
    <w:rsid w:val="00A54DCC"/>
    <w:rsid w:val="00A55B0E"/>
    <w:rsid w:val="00A5623F"/>
    <w:rsid w:val="00A566FB"/>
    <w:rsid w:val="00A579C6"/>
    <w:rsid w:val="00A57A84"/>
    <w:rsid w:val="00A620A1"/>
    <w:rsid w:val="00A62E14"/>
    <w:rsid w:val="00A62F0A"/>
    <w:rsid w:val="00A62FE3"/>
    <w:rsid w:val="00A62FE4"/>
    <w:rsid w:val="00A6337F"/>
    <w:rsid w:val="00A63ECC"/>
    <w:rsid w:val="00A64043"/>
    <w:rsid w:val="00A6487E"/>
    <w:rsid w:val="00A64B46"/>
    <w:rsid w:val="00A64E17"/>
    <w:rsid w:val="00A65933"/>
    <w:rsid w:val="00A72002"/>
    <w:rsid w:val="00A726BB"/>
    <w:rsid w:val="00A72EB2"/>
    <w:rsid w:val="00A74D93"/>
    <w:rsid w:val="00A76D01"/>
    <w:rsid w:val="00A771EB"/>
    <w:rsid w:val="00A77684"/>
    <w:rsid w:val="00A779FD"/>
    <w:rsid w:val="00A77E6D"/>
    <w:rsid w:val="00A80B20"/>
    <w:rsid w:val="00A85302"/>
    <w:rsid w:val="00A856D8"/>
    <w:rsid w:val="00A864EA"/>
    <w:rsid w:val="00A86E8E"/>
    <w:rsid w:val="00A87F80"/>
    <w:rsid w:val="00A907BE"/>
    <w:rsid w:val="00A9096A"/>
    <w:rsid w:val="00A9148E"/>
    <w:rsid w:val="00A92F4D"/>
    <w:rsid w:val="00A9338C"/>
    <w:rsid w:val="00A933A5"/>
    <w:rsid w:val="00A94751"/>
    <w:rsid w:val="00A9493E"/>
    <w:rsid w:val="00A94EA9"/>
    <w:rsid w:val="00A94F61"/>
    <w:rsid w:val="00A94F83"/>
    <w:rsid w:val="00A9592A"/>
    <w:rsid w:val="00A9593B"/>
    <w:rsid w:val="00A96908"/>
    <w:rsid w:val="00A96E98"/>
    <w:rsid w:val="00A972C9"/>
    <w:rsid w:val="00A975F4"/>
    <w:rsid w:val="00A97A6E"/>
    <w:rsid w:val="00AA1131"/>
    <w:rsid w:val="00AA4AD8"/>
    <w:rsid w:val="00AA548E"/>
    <w:rsid w:val="00AA5A4B"/>
    <w:rsid w:val="00AA7D66"/>
    <w:rsid w:val="00AA7E04"/>
    <w:rsid w:val="00AB0735"/>
    <w:rsid w:val="00AB07FC"/>
    <w:rsid w:val="00AB0D0A"/>
    <w:rsid w:val="00AB0F41"/>
    <w:rsid w:val="00AB1F22"/>
    <w:rsid w:val="00AB22F5"/>
    <w:rsid w:val="00AB67E0"/>
    <w:rsid w:val="00AC45B1"/>
    <w:rsid w:val="00AC53F2"/>
    <w:rsid w:val="00AC5B9E"/>
    <w:rsid w:val="00AC7068"/>
    <w:rsid w:val="00AC7138"/>
    <w:rsid w:val="00AC7DA9"/>
    <w:rsid w:val="00AD00EA"/>
    <w:rsid w:val="00AD0C2B"/>
    <w:rsid w:val="00AD1A30"/>
    <w:rsid w:val="00AD2944"/>
    <w:rsid w:val="00AD3388"/>
    <w:rsid w:val="00AD3E8A"/>
    <w:rsid w:val="00AD4BCA"/>
    <w:rsid w:val="00AD69B6"/>
    <w:rsid w:val="00AD6C15"/>
    <w:rsid w:val="00AD6DB4"/>
    <w:rsid w:val="00AD7AF2"/>
    <w:rsid w:val="00AE4099"/>
    <w:rsid w:val="00AE47C7"/>
    <w:rsid w:val="00AE56E5"/>
    <w:rsid w:val="00AE5B54"/>
    <w:rsid w:val="00AE6459"/>
    <w:rsid w:val="00AE75F6"/>
    <w:rsid w:val="00AF0710"/>
    <w:rsid w:val="00AF10A0"/>
    <w:rsid w:val="00AF10FB"/>
    <w:rsid w:val="00AF1168"/>
    <w:rsid w:val="00AF25D4"/>
    <w:rsid w:val="00AF2C27"/>
    <w:rsid w:val="00AF3781"/>
    <w:rsid w:val="00B00E83"/>
    <w:rsid w:val="00B01151"/>
    <w:rsid w:val="00B021B3"/>
    <w:rsid w:val="00B0261F"/>
    <w:rsid w:val="00B0418A"/>
    <w:rsid w:val="00B05E7B"/>
    <w:rsid w:val="00B07ACD"/>
    <w:rsid w:val="00B11749"/>
    <w:rsid w:val="00B12AB8"/>
    <w:rsid w:val="00B16C43"/>
    <w:rsid w:val="00B20139"/>
    <w:rsid w:val="00B21A82"/>
    <w:rsid w:val="00B21D93"/>
    <w:rsid w:val="00B21DCB"/>
    <w:rsid w:val="00B21F53"/>
    <w:rsid w:val="00B223A2"/>
    <w:rsid w:val="00B2489A"/>
    <w:rsid w:val="00B26958"/>
    <w:rsid w:val="00B26D30"/>
    <w:rsid w:val="00B30EE5"/>
    <w:rsid w:val="00B318CE"/>
    <w:rsid w:val="00B31ABC"/>
    <w:rsid w:val="00B3263F"/>
    <w:rsid w:val="00B3268A"/>
    <w:rsid w:val="00B33212"/>
    <w:rsid w:val="00B333AE"/>
    <w:rsid w:val="00B33D28"/>
    <w:rsid w:val="00B3464D"/>
    <w:rsid w:val="00B357FA"/>
    <w:rsid w:val="00B3786D"/>
    <w:rsid w:val="00B37CA9"/>
    <w:rsid w:val="00B40438"/>
    <w:rsid w:val="00B40F9C"/>
    <w:rsid w:val="00B41139"/>
    <w:rsid w:val="00B42C46"/>
    <w:rsid w:val="00B42F71"/>
    <w:rsid w:val="00B45522"/>
    <w:rsid w:val="00B466C8"/>
    <w:rsid w:val="00B47D67"/>
    <w:rsid w:val="00B50E6A"/>
    <w:rsid w:val="00B524F7"/>
    <w:rsid w:val="00B53084"/>
    <w:rsid w:val="00B53790"/>
    <w:rsid w:val="00B54106"/>
    <w:rsid w:val="00B55E9B"/>
    <w:rsid w:val="00B5718A"/>
    <w:rsid w:val="00B60A73"/>
    <w:rsid w:val="00B62F2C"/>
    <w:rsid w:val="00B6430A"/>
    <w:rsid w:val="00B65A15"/>
    <w:rsid w:val="00B67CD4"/>
    <w:rsid w:val="00B71490"/>
    <w:rsid w:val="00B724A7"/>
    <w:rsid w:val="00B7391D"/>
    <w:rsid w:val="00B764CC"/>
    <w:rsid w:val="00B801B0"/>
    <w:rsid w:val="00B80C86"/>
    <w:rsid w:val="00B80FC8"/>
    <w:rsid w:val="00B81A7E"/>
    <w:rsid w:val="00B83DDF"/>
    <w:rsid w:val="00B85897"/>
    <w:rsid w:val="00B90461"/>
    <w:rsid w:val="00B9148F"/>
    <w:rsid w:val="00B922E4"/>
    <w:rsid w:val="00B9245F"/>
    <w:rsid w:val="00B93466"/>
    <w:rsid w:val="00B9424D"/>
    <w:rsid w:val="00B94FFE"/>
    <w:rsid w:val="00B956FE"/>
    <w:rsid w:val="00B958DE"/>
    <w:rsid w:val="00B963A5"/>
    <w:rsid w:val="00BA0BB6"/>
    <w:rsid w:val="00BA29C5"/>
    <w:rsid w:val="00BA5AB7"/>
    <w:rsid w:val="00BA7533"/>
    <w:rsid w:val="00BB07E3"/>
    <w:rsid w:val="00BB0B48"/>
    <w:rsid w:val="00BB1945"/>
    <w:rsid w:val="00BB2AA4"/>
    <w:rsid w:val="00BB48B6"/>
    <w:rsid w:val="00BB4DA0"/>
    <w:rsid w:val="00BB5644"/>
    <w:rsid w:val="00BB6BB5"/>
    <w:rsid w:val="00BB6F04"/>
    <w:rsid w:val="00BC0E36"/>
    <w:rsid w:val="00BC1CBD"/>
    <w:rsid w:val="00BC39FD"/>
    <w:rsid w:val="00BC6D0A"/>
    <w:rsid w:val="00BC6FFD"/>
    <w:rsid w:val="00BC72EA"/>
    <w:rsid w:val="00BC77AF"/>
    <w:rsid w:val="00BD1A83"/>
    <w:rsid w:val="00BD1B32"/>
    <w:rsid w:val="00BD1FA7"/>
    <w:rsid w:val="00BD2A3B"/>
    <w:rsid w:val="00BD32EC"/>
    <w:rsid w:val="00BD4831"/>
    <w:rsid w:val="00BD4B2E"/>
    <w:rsid w:val="00BD5203"/>
    <w:rsid w:val="00BD5367"/>
    <w:rsid w:val="00BD6EBC"/>
    <w:rsid w:val="00BE2C93"/>
    <w:rsid w:val="00BE452C"/>
    <w:rsid w:val="00BE489D"/>
    <w:rsid w:val="00BE49A3"/>
    <w:rsid w:val="00BE5CDA"/>
    <w:rsid w:val="00BE5F6F"/>
    <w:rsid w:val="00BE6002"/>
    <w:rsid w:val="00BF1D56"/>
    <w:rsid w:val="00BF290C"/>
    <w:rsid w:val="00BF2F7A"/>
    <w:rsid w:val="00BF4CC5"/>
    <w:rsid w:val="00BF54FE"/>
    <w:rsid w:val="00C0010D"/>
    <w:rsid w:val="00C00DFB"/>
    <w:rsid w:val="00C04AAE"/>
    <w:rsid w:val="00C04ED9"/>
    <w:rsid w:val="00C055D3"/>
    <w:rsid w:val="00C07124"/>
    <w:rsid w:val="00C07845"/>
    <w:rsid w:val="00C07BA2"/>
    <w:rsid w:val="00C07CBC"/>
    <w:rsid w:val="00C101A0"/>
    <w:rsid w:val="00C117DC"/>
    <w:rsid w:val="00C12399"/>
    <w:rsid w:val="00C1294E"/>
    <w:rsid w:val="00C1379A"/>
    <w:rsid w:val="00C1442A"/>
    <w:rsid w:val="00C15AAB"/>
    <w:rsid w:val="00C15FBF"/>
    <w:rsid w:val="00C17056"/>
    <w:rsid w:val="00C17859"/>
    <w:rsid w:val="00C17D4F"/>
    <w:rsid w:val="00C2023D"/>
    <w:rsid w:val="00C22163"/>
    <w:rsid w:val="00C22E2B"/>
    <w:rsid w:val="00C22F76"/>
    <w:rsid w:val="00C24AFE"/>
    <w:rsid w:val="00C24FBD"/>
    <w:rsid w:val="00C254E0"/>
    <w:rsid w:val="00C25CC5"/>
    <w:rsid w:val="00C273CC"/>
    <w:rsid w:val="00C307C3"/>
    <w:rsid w:val="00C30B8F"/>
    <w:rsid w:val="00C30CF5"/>
    <w:rsid w:val="00C317F3"/>
    <w:rsid w:val="00C339D4"/>
    <w:rsid w:val="00C34741"/>
    <w:rsid w:val="00C356FD"/>
    <w:rsid w:val="00C365F3"/>
    <w:rsid w:val="00C366B9"/>
    <w:rsid w:val="00C37941"/>
    <w:rsid w:val="00C40D61"/>
    <w:rsid w:val="00C41645"/>
    <w:rsid w:val="00C431CE"/>
    <w:rsid w:val="00C43D47"/>
    <w:rsid w:val="00C448C6"/>
    <w:rsid w:val="00C4618F"/>
    <w:rsid w:val="00C46303"/>
    <w:rsid w:val="00C4707D"/>
    <w:rsid w:val="00C47D4D"/>
    <w:rsid w:val="00C50DA4"/>
    <w:rsid w:val="00C520BE"/>
    <w:rsid w:val="00C52902"/>
    <w:rsid w:val="00C52DC8"/>
    <w:rsid w:val="00C54E48"/>
    <w:rsid w:val="00C56438"/>
    <w:rsid w:val="00C56BB7"/>
    <w:rsid w:val="00C60E0D"/>
    <w:rsid w:val="00C61207"/>
    <w:rsid w:val="00C61263"/>
    <w:rsid w:val="00C63BC7"/>
    <w:rsid w:val="00C673BC"/>
    <w:rsid w:val="00C71A27"/>
    <w:rsid w:val="00C7511E"/>
    <w:rsid w:val="00C75A7A"/>
    <w:rsid w:val="00C76394"/>
    <w:rsid w:val="00C76635"/>
    <w:rsid w:val="00C76ED2"/>
    <w:rsid w:val="00C77878"/>
    <w:rsid w:val="00C77CA8"/>
    <w:rsid w:val="00C8021B"/>
    <w:rsid w:val="00C82901"/>
    <w:rsid w:val="00C83017"/>
    <w:rsid w:val="00C836D1"/>
    <w:rsid w:val="00C83929"/>
    <w:rsid w:val="00C8694C"/>
    <w:rsid w:val="00C87F84"/>
    <w:rsid w:val="00C9040A"/>
    <w:rsid w:val="00C9095F"/>
    <w:rsid w:val="00C91105"/>
    <w:rsid w:val="00C91447"/>
    <w:rsid w:val="00C94245"/>
    <w:rsid w:val="00C9439F"/>
    <w:rsid w:val="00C95BE2"/>
    <w:rsid w:val="00C96C8C"/>
    <w:rsid w:val="00C97F51"/>
    <w:rsid w:val="00CA03AA"/>
    <w:rsid w:val="00CA1867"/>
    <w:rsid w:val="00CA34E8"/>
    <w:rsid w:val="00CA40E6"/>
    <w:rsid w:val="00CA41CE"/>
    <w:rsid w:val="00CA4368"/>
    <w:rsid w:val="00CA49D9"/>
    <w:rsid w:val="00CA5AEF"/>
    <w:rsid w:val="00CA5D5B"/>
    <w:rsid w:val="00CA5DFB"/>
    <w:rsid w:val="00CA6B75"/>
    <w:rsid w:val="00CB0106"/>
    <w:rsid w:val="00CB0FF7"/>
    <w:rsid w:val="00CB1237"/>
    <w:rsid w:val="00CB4F02"/>
    <w:rsid w:val="00CC0A0F"/>
    <w:rsid w:val="00CC0FDF"/>
    <w:rsid w:val="00CC1BFA"/>
    <w:rsid w:val="00CC1CE4"/>
    <w:rsid w:val="00CC2E98"/>
    <w:rsid w:val="00CC345D"/>
    <w:rsid w:val="00CC3D51"/>
    <w:rsid w:val="00CC52A0"/>
    <w:rsid w:val="00CC5F27"/>
    <w:rsid w:val="00CC7501"/>
    <w:rsid w:val="00CC7C14"/>
    <w:rsid w:val="00CD053A"/>
    <w:rsid w:val="00CD1607"/>
    <w:rsid w:val="00CD24DC"/>
    <w:rsid w:val="00CD27E1"/>
    <w:rsid w:val="00CD31F6"/>
    <w:rsid w:val="00CD3840"/>
    <w:rsid w:val="00CD3CA6"/>
    <w:rsid w:val="00CD65F9"/>
    <w:rsid w:val="00CD6CF4"/>
    <w:rsid w:val="00CD6EF7"/>
    <w:rsid w:val="00CE02ED"/>
    <w:rsid w:val="00CE227F"/>
    <w:rsid w:val="00CE4BA7"/>
    <w:rsid w:val="00CE5D88"/>
    <w:rsid w:val="00CF1563"/>
    <w:rsid w:val="00CF55B1"/>
    <w:rsid w:val="00CF734C"/>
    <w:rsid w:val="00CF7D2E"/>
    <w:rsid w:val="00D02F1F"/>
    <w:rsid w:val="00D03747"/>
    <w:rsid w:val="00D04979"/>
    <w:rsid w:val="00D050D1"/>
    <w:rsid w:val="00D05C67"/>
    <w:rsid w:val="00D05D5B"/>
    <w:rsid w:val="00D067B7"/>
    <w:rsid w:val="00D0749C"/>
    <w:rsid w:val="00D1082B"/>
    <w:rsid w:val="00D1092C"/>
    <w:rsid w:val="00D1343A"/>
    <w:rsid w:val="00D14C1E"/>
    <w:rsid w:val="00D1508D"/>
    <w:rsid w:val="00D17855"/>
    <w:rsid w:val="00D17D79"/>
    <w:rsid w:val="00D20A6C"/>
    <w:rsid w:val="00D21668"/>
    <w:rsid w:val="00D2167B"/>
    <w:rsid w:val="00D23B9C"/>
    <w:rsid w:val="00D23CC6"/>
    <w:rsid w:val="00D24496"/>
    <w:rsid w:val="00D253F0"/>
    <w:rsid w:val="00D26B43"/>
    <w:rsid w:val="00D312B0"/>
    <w:rsid w:val="00D31F82"/>
    <w:rsid w:val="00D32FAA"/>
    <w:rsid w:val="00D33133"/>
    <w:rsid w:val="00D33F42"/>
    <w:rsid w:val="00D341AA"/>
    <w:rsid w:val="00D35241"/>
    <w:rsid w:val="00D3672B"/>
    <w:rsid w:val="00D373BE"/>
    <w:rsid w:val="00D4019D"/>
    <w:rsid w:val="00D404FA"/>
    <w:rsid w:val="00D41715"/>
    <w:rsid w:val="00D41E60"/>
    <w:rsid w:val="00D45E14"/>
    <w:rsid w:val="00D4654C"/>
    <w:rsid w:val="00D50860"/>
    <w:rsid w:val="00D52346"/>
    <w:rsid w:val="00D54F61"/>
    <w:rsid w:val="00D5511B"/>
    <w:rsid w:val="00D5524C"/>
    <w:rsid w:val="00D6249B"/>
    <w:rsid w:val="00D624D1"/>
    <w:rsid w:val="00D63DA9"/>
    <w:rsid w:val="00D646DD"/>
    <w:rsid w:val="00D64D40"/>
    <w:rsid w:val="00D65716"/>
    <w:rsid w:val="00D65728"/>
    <w:rsid w:val="00D660B4"/>
    <w:rsid w:val="00D6673D"/>
    <w:rsid w:val="00D710E2"/>
    <w:rsid w:val="00D7112C"/>
    <w:rsid w:val="00D72674"/>
    <w:rsid w:val="00D731E1"/>
    <w:rsid w:val="00D753A6"/>
    <w:rsid w:val="00D75507"/>
    <w:rsid w:val="00D763F3"/>
    <w:rsid w:val="00D7669D"/>
    <w:rsid w:val="00D7701C"/>
    <w:rsid w:val="00D80422"/>
    <w:rsid w:val="00D835FA"/>
    <w:rsid w:val="00D844E4"/>
    <w:rsid w:val="00D85A94"/>
    <w:rsid w:val="00D902B7"/>
    <w:rsid w:val="00D912F6"/>
    <w:rsid w:val="00D92546"/>
    <w:rsid w:val="00D92D6E"/>
    <w:rsid w:val="00D93E01"/>
    <w:rsid w:val="00D944F3"/>
    <w:rsid w:val="00D94B1E"/>
    <w:rsid w:val="00D979FB"/>
    <w:rsid w:val="00DA1861"/>
    <w:rsid w:val="00DA3C28"/>
    <w:rsid w:val="00DA43F7"/>
    <w:rsid w:val="00DA596D"/>
    <w:rsid w:val="00DA7A3A"/>
    <w:rsid w:val="00DB2A1A"/>
    <w:rsid w:val="00DB44E0"/>
    <w:rsid w:val="00DB55FC"/>
    <w:rsid w:val="00DB74E8"/>
    <w:rsid w:val="00DB7EAF"/>
    <w:rsid w:val="00DC16FE"/>
    <w:rsid w:val="00DC5E65"/>
    <w:rsid w:val="00DC6492"/>
    <w:rsid w:val="00DC6B8A"/>
    <w:rsid w:val="00DC776F"/>
    <w:rsid w:val="00DD0802"/>
    <w:rsid w:val="00DD0881"/>
    <w:rsid w:val="00DD10D8"/>
    <w:rsid w:val="00DD2DB8"/>
    <w:rsid w:val="00DD3966"/>
    <w:rsid w:val="00DD3DB9"/>
    <w:rsid w:val="00DD45C3"/>
    <w:rsid w:val="00DD5336"/>
    <w:rsid w:val="00DD5451"/>
    <w:rsid w:val="00DD5CB5"/>
    <w:rsid w:val="00DD7947"/>
    <w:rsid w:val="00DE0287"/>
    <w:rsid w:val="00DE14AB"/>
    <w:rsid w:val="00DE2067"/>
    <w:rsid w:val="00DE3034"/>
    <w:rsid w:val="00DE44C2"/>
    <w:rsid w:val="00DE4ED5"/>
    <w:rsid w:val="00DE72FA"/>
    <w:rsid w:val="00DE79BC"/>
    <w:rsid w:val="00DE79EE"/>
    <w:rsid w:val="00DF0FE8"/>
    <w:rsid w:val="00DF2A58"/>
    <w:rsid w:val="00DF3473"/>
    <w:rsid w:val="00DF53BB"/>
    <w:rsid w:val="00DF627A"/>
    <w:rsid w:val="00E00468"/>
    <w:rsid w:val="00E00A20"/>
    <w:rsid w:val="00E02BF6"/>
    <w:rsid w:val="00E04560"/>
    <w:rsid w:val="00E04E6B"/>
    <w:rsid w:val="00E07568"/>
    <w:rsid w:val="00E109BB"/>
    <w:rsid w:val="00E11E21"/>
    <w:rsid w:val="00E1365B"/>
    <w:rsid w:val="00E13E32"/>
    <w:rsid w:val="00E141CA"/>
    <w:rsid w:val="00E1466D"/>
    <w:rsid w:val="00E17D24"/>
    <w:rsid w:val="00E17F8A"/>
    <w:rsid w:val="00E20315"/>
    <w:rsid w:val="00E2126B"/>
    <w:rsid w:val="00E214BA"/>
    <w:rsid w:val="00E2241E"/>
    <w:rsid w:val="00E22AA4"/>
    <w:rsid w:val="00E22CD5"/>
    <w:rsid w:val="00E24B97"/>
    <w:rsid w:val="00E25408"/>
    <w:rsid w:val="00E257BE"/>
    <w:rsid w:val="00E27318"/>
    <w:rsid w:val="00E27E89"/>
    <w:rsid w:val="00E30F84"/>
    <w:rsid w:val="00E3186D"/>
    <w:rsid w:val="00E32FEE"/>
    <w:rsid w:val="00E33528"/>
    <w:rsid w:val="00E33FBE"/>
    <w:rsid w:val="00E36E41"/>
    <w:rsid w:val="00E3794F"/>
    <w:rsid w:val="00E40D14"/>
    <w:rsid w:val="00E42E3C"/>
    <w:rsid w:val="00E42E3E"/>
    <w:rsid w:val="00E44CA1"/>
    <w:rsid w:val="00E44D86"/>
    <w:rsid w:val="00E44DD0"/>
    <w:rsid w:val="00E473D1"/>
    <w:rsid w:val="00E47A01"/>
    <w:rsid w:val="00E50666"/>
    <w:rsid w:val="00E5091F"/>
    <w:rsid w:val="00E5242A"/>
    <w:rsid w:val="00E5255D"/>
    <w:rsid w:val="00E53FB3"/>
    <w:rsid w:val="00E54BF5"/>
    <w:rsid w:val="00E55524"/>
    <w:rsid w:val="00E56B8A"/>
    <w:rsid w:val="00E57F4D"/>
    <w:rsid w:val="00E601BF"/>
    <w:rsid w:val="00E601E7"/>
    <w:rsid w:val="00E61AA2"/>
    <w:rsid w:val="00E6286D"/>
    <w:rsid w:val="00E62A37"/>
    <w:rsid w:val="00E62CAF"/>
    <w:rsid w:val="00E63071"/>
    <w:rsid w:val="00E640A0"/>
    <w:rsid w:val="00E64C93"/>
    <w:rsid w:val="00E675F6"/>
    <w:rsid w:val="00E71AF4"/>
    <w:rsid w:val="00E7322C"/>
    <w:rsid w:val="00E74E71"/>
    <w:rsid w:val="00E74FAD"/>
    <w:rsid w:val="00E80EED"/>
    <w:rsid w:val="00E8157D"/>
    <w:rsid w:val="00E842F8"/>
    <w:rsid w:val="00E84623"/>
    <w:rsid w:val="00E85380"/>
    <w:rsid w:val="00E86A2E"/>
    <w:rsid w:val="00E86E04"/>
    <w:rsid w:val="00E87AA9"/>
    <w:rsid w:val="00E90C59"/>
    <w:rsid w:val="00E91287"/>
    <w:rsid w:val="00E91FC0"/>
    <w:rsid w:val="00E91FF9"/>
    <w:rsid w:val="00E920B6"/>
    <w:rsid w:val="00E94979"/>
    <w:rsid w:val="00E95CF8"/>
    <w:rsid w:val="00E96B59"/>
    <w:rsid w:val="00EA07B7"/>
    <w:rsid w:val="00EA0FD9"/>
    <w:rsid w:val="00EA12F9"/>
    <w:rsid w:val="00EA3EBA"/>
    <w:rsid w:val="00EA4019"/>
    <w:rsid w:val="00EA5C83"/>
    <w:rsid w:val="00EB07BB"/>
    <w:rsid w:val="00EB09A0"/>
    <w:rsid w:val="00EB1F83"/>
    <w:rsid w:val="00EB2CE0"/>
    <w:rsid w:val="00EB4DB2"/>
    <w:rsid w:val="00EB5771"/>
    <w:rsid w:val="00EC0237"/>
    <w:rsid w:val="00EC1527"/>
    <w:rsid w:val="00EC2DCA"/>
    <w:rsid w:val="00EC3F63"/>
    <w:rsid w:val="00EC3FB4"/>
    <w:rsid w:val="00EC44A9"/>
    <w:rsid w:val="00EC5264"/>
    <w:rsid w:val="00EC5A9E"/>
    <w:rsid w:val="00EC7D60"/>
    <w:rsid w:val="00ED03D1"/>
    <w:rsid w:val="00ED0D80"/>
    <w:rsid w:val="00ED0FBA"/>
    <w:rsid w:val="00ED304D"/>
    <w:rsid w:val="00ED6910"/>
    <w:rsid w:val="00ED6AD9"/>
    <w:rsid w:val="00EE39C4"/>
    <w:rsid w:val="00EE3E79"/>
    <w:rsid w:val="00EE3EAE"/>
    <w:rsid w:val="00EE4295"/>
    <w:rsid w:val="00EE5A11"/>
    <w:rsid w:val="00EE6C0A"/>
    <w:rsid w:val="00EE6F29"/>
    <w:rsid w:val="00EE7D0C"/>
    <w:rsid w:val="00EE7D7F"/>
    <w:rsid w:val="00EF353A"/>
    <w:rsid w:val="00EF4F7C"/>
    <w:rsid w:val="00EF5063"/>
    <w:rsid w:val="00EF51E6"/>
    <w:rsid w:val="00EF592A"/>
    <w:rsid w:val="00EF78CB"/>
    <w:rsid w:val="00F02786"/>
    <w:rsid w:val="00F03678"/>
    <w:rsid w:val="00F037E1"/>
    <w:rsid w:val="00F04E07"/>
    <w:rsid w:val="00F05782"/>
    <w:rsid w:val="00F12417"/>
    <w:rsid w:val="00F12F6D"/>
    <w:rsid w:val="00F13697"/>
    <w:rsid w:val="00F14CCA"/>
    <w:rsid w:val="00F210DB"/>
    <w:rsid w:val="00F221A5"/>
    <w:rsid w:val="00F2251C"/>
    <w:rsid w:val="00F23403"/>
    <w:rsid w:val="00F274AE"/>
    <w:rsid w:val="00F3325B"/>
    <w:rsid w:val="00F334B8"/>
    <w:rsid w:val="00F33561"/>
    <w:rsid w:val="00F341F1"/>
    <w:rsid w:val="00F344E0"/>
    <w:rsid w:val="00F35639"/>
    <w:rsid w:val="00F36713"/>
    <w:rsid w:val="00F40275"/>
    <w:rsid w:val="00F419B7"/>
    <w:rsid w:val="00F4302E"/>
    <w:rsid w:val="00F430F9"/>
    <w:rsid w:val="00F44199"/>
    <w:rsid w:val="00F44287"/>
    <w:rsid w:val="00F4450B"/>
    <w:rsid w:val="00F44635"/>
    <w:rsid w:val="00F44761"/>
    <w:rsid w:val="00F46E48"/>
    <w:rsid w:val="00F504A7"/>
    <w:rsid w:val="00F508EF"/>
    <w:rsid w:val="00F5095B"/>
    <w:rsid w:val="00F512AA"/>
    <w:rsid w:val="00F518DF"/>
    <w:rsid w:val="00F51F6D"/>
    <w:rsid w:val="00F53014"/>
    <w:rsid w:val="00F53DB0"/>
    <w:rsid w:val="00F543DD"/>
    <w:rsid w:val="00F57289"/>
    <w:rsid w:val="00F57D5C"/>
    <w:rsid w:val="00F612F9"/>
    <w:rsid w:val="00F6273D"/>
    <w:rsid w:val="00F632B9"/>
    <w:rsid w:val="00F6389C"/>
    <w:rsid w:val="00F642AB"/>
    <w:rsid w:val="00F6460B"/>
    <w:rsid w:val="00F72E07"/>
    <w:rsid w:val="00F7384F"/>
    <w:rsid w:val="00F74760"/>
    <w:rsid w:val="00F75363"/>
    <w:rsid w:val="00F75626"/>
    <w:rsid w:val="00F77CEB"/>
    <w:rsid w:val="00F81692"/>
    <w:rsid w:val="00F820F6"/>
    <w:rsid w:val="00F85983"/>
    <w:rsid w:val="00F934E5"/>
    <w:rsid w:val="00F966DC"/>
    <w:rsid w:val="00F96F60"/>
    <w:rsid w:val="00FA15AB"/>
    <w:rsid w:val="00FA1777"/>
    <w:rsid w:val="00FA1C65"/>
    <w:rsid w:val="00FA202C"/>
    <w:rsid w:val="00FA25E8"/>
    <w:rsid w:val="00FA27FB"/>
    <w:rsid w:val="00FA31F3"/>
    <w:rsid w:val="00FA3F2B"/>
    <w:rsid w:val="00FA4BAD"/>
    <w:rsid w:val="00FA622F"/>
    <w:rsid w:val="00FA66E1"/>
    <w:rsid w:val="00FA6B1F"/>
    <w:rsid w:val="00FA6B24"/>
    <w:rsid w:val="00FA6F34"/>
    <w:rsid w:val="00FA703D"/>
    <w:rsid w:val="00FA7DC2"/>
    <w:rsid w:val="00FB0FE7"/>
    <w:rsid w:val="00FB1490"/>
    <w:rsid w:val="00FB186C"/>
    <w:rsid w:val="00FB20A4"/>
    <w:rsid w:val="00FB34C7"/>
    <w:rsid w:val="00FB3902"/>
    <w:rsid w:val="00FB4B65"/>
    <w:rsid w:val="00FB4E34"/>
    <w:rsid w:val="00FB5FD3"/>
    <w:rsid w:val="00FB65BF"/>
    <w:rsid w:val="00FB65FC"/>
    <w:rsid w:val="00FC0024"/>
    <w:rsid w:val="00FC045E"/>
    <w:rsid w:val="00FC17E2"/>
    <w:rsid w:val="00FC29DD"/>
    <w:rsid w:val="00FC382C"/>
    <w:rsid w:val="00FC3C50"/>
    <w:rsid w:val="00FC4291"/>
    <w:rsid w:val="00FC42AE"/>
    <w:rsid w:val="00FC4780"/>
    <w:rsid w:val="00FC4B59"/>
    <w:rsid w:val="00FC6ABD"/>
    <w:rsid w:val="00FC7B90"/>
    <w:rsid w:val="00FD05DA"/>
    <w:rsid w:val="00FD2482"/>
    <w:rsid w:val="00FD2952"/>
    <w:rsid w:val="00FD428B"/>
    <w:rsid w:val="00FD4388"/>
    <w:rsid w:val="00FD4541"/>
    <w:rsid w:val="00FD5758"/>
    <w:rsid w:val="00FD581A"/>
    <w:rsid w:val="00FD63D3"/>
    <w:rsid w:val="00FD71BD"/>
    <w:rsid w:val="00FD7846"/>
    <w:rsid w:val="00FE193B"/>
    <w:rsid w:val="00FE731D"/>
    <w:rsid w:val="00FF0653"/>
    <w:rsid w:val="00FF0682"/>
    <w:rsid w:val="00FF0922"/>
    <w:rsid w:val="00FF09E2"/>
    <w:rsid w:val="00FF1907"/>
    <w:rsid w:val="00FF20C1"/>
    <w:rsid w:val="00FF2C48"/>
    <w:rsid w:val="00FF4380"/>
    <w:rsid w:val="00FF63F2"/>
    <w:rsid w:val="00FF6A3D"/>
    <w:rsid w:val="00FF73DE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DC457"/>
  <w15:docId w15:val="{EAA83D0D-3783-4813-A1FC-23CC8C07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C6A"/>
    <w:rPr>
      <w:rFonts w:ascii="Arial" w:eastAsia="Times New Roman" w:hAnsi="Arial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6528BF"/>
    <w:pPr>
      <w:keepNext/>
      <w:tabs>
        <w:tab w:val="right" w:pos="8280"/>
      </w:tabs>
      <w:spacing w:after="40"/>
      <w:jc w:val="center"/>
      <w:outlineLvl w:val="0"/>
    </w:pPr>
    <w:rPr>
      <w:b/>
      <w:sz w:val="20"/>
    </w:rPr>
  </w:style>
  <w:style w:type="paragraph" w:styleId="Heading5">
    <w:name w:val="heading 5"/>
    <w:basedOn w:val="Normal"/>
    <w:next w:val="Normal"/>
    <w:link w:val="Heading5Char"/>
    <w:qFormat/>
    <w:rsid w:val="006528BF"/>
    <w:pPr>
      <w:keepNext/>
      <w:tabs>
        <w:tab w:val="right" w:pos="8280"/>
      </w:tabs>
      <w:spacing w:after="120"/>
      <w:outlineLvl w:val="4"/>
    </w:pPr>
    <w:rPr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6528BF"/>
    <w:pPr>
      <w:keepNext/>
      <w:jc w:val="center"/>
      <w:outlineLvl w:val="5"/>
    </w:pPr>
    <w:rPr>
      <w:rFonts w:ascii="Arial Narrow" w:hAnsi="Arial Narrow"/>
      <w:b/>
      <w:sz w:val="40"/>
    </w:rPr>
  </w:style>
  <w:style w:type="paragraph" w:styleId="Heading7">
    <w:name w:val="heading 7"/>
    <w:basedOn w:val="Normal"/>
    <w:next w:val="Normal"/>
    <w:link w:val="Heading7Char"/>
    <w:qFormat/>
    <w:rsid w:val="006528BF"/>
    <w:pPr>
      <w:keepNext/>
      <w:jc w:val="center"/>
      <w:outlineLvl w:val="6"/>
    </w:pPr>
    <w:rPr>
      <w:rFonts w:ascii="Arial Narrow" w:hAnsi="Arial Narrow" w:cs="Arial"/>
      <w:b/>
      <w:bCs/>
    </w:rPr>
  </w:style>
  <w:style w:type="paragraph" w:styleId="Heading8">
    <w:name w:val="heading 8"/>
    <w:basedOn w:val="Normal"/>
    <w:next w:val="Normal"/>
    <w:link w:val="Heading8Char"/>
    <w:qFormat/>
    <w:rsid w:val="006528BF"/>
    <w:pPr>
      <w:keepNext/>
      <w:tabs>
        <w:tab w:val="right" w:pos="8280"/>
      </w:tabs>
      <w:spacing w:after="120"/>
      <w:jc w:val="center"/>
      <w:outlineLvl w:val="7"/>
    </w:pPr>
    <w:rPr>
      <w:b/>
      <w:bCs/>
      <w:color w:val="000000"/>
      <w:sz w:val="20"/>
    </w:rPr>
  </w:style>
  <w:style w:type="paragraph" w:styleId="Heading9">
    <w:name w:val="heading 9"/>
    <w:basedOn w:val="Normal"/>
    <w:next w:val="Normal"/>
    <w:link w:val="Heading9Char"/>
    <w:qFormat/>
    <w:rsid w:val="006528BF"/>
    <w:pPr>
      <w:keepNext/>
      <w:tabs>
        <w:tab w:val="right" w:pos="8280"/>
      </w:tabs>
      <w:spacing w:before="100" w:beforeAutospacing="1" w:after="60"/>
      <w:outlineLvl w:val="8"/>
    </w:pPr>
    <w:rPr>
      <w:rFonts w:ascii="Arial Narrow" w:hAnsi="Arial Narrow"/>
      <w:b/>
      <w:b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3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3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1553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5313"/>
  </w:style>
  <w:style w:type="paragraph" w:styleId="Footer">
    <w:name w:val="footer"/>
    <w:basedOn w:val="Normal"/>
    <w:link w:val="FooterChar"/>
    <w:uiPriority w:val="99"/>
    <w:unhideWhenUsed/>
    <w:rsid w:val="001553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55313"/>
  </w:style>
  <w:style w:type="character" w:customStyle="1" w:styleId="Heading1Char">
    <w:name w:val="Heading 1 Char"/>
    <w:basedOn w:val="DefaultParagraphFont"/>
    <w:link w:val="Heading1"/>
    <w:rsid w:val="006528BF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6528BF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6528BF"/>
    <w:rPr>
      <w:rFonts w:ascii="Arial Narrow" w:eastAsia="Times New Roman" w:hAnsi="Arial Narrow" w:cs="Times New Roman"/>
      <w:b/>
      <w:sz w:val="4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6528BF"/>
    <w:rPr>
      <w:rFonts w:ascii="Arial Narrow" w:eastAsia="Times New Roman" w:hAnsi="Arial Narrow" w:cs="Arial"/>
      <w:b/>
      <w:bCs/>
      <w:sz w:val="24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6528BF"/>
    <w:rPr>
      <w:rFonts w:ascii="Arial" w:eastAsia="Times New Roman" w:hAnsi="Arial" w:cs="Times New Roman"/>
      <w:b/>
      <w:bCs/>
      <w:color w:val="000000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6528BF"/>
    <w:rPr>
      <w:rFonts w:ascii="Arial Narrow" w:eastAsia="Times New Roman" w:hAnsi="Arial Narrow" w:cs="Times New Roman"/>
      <w:b/>
      <w:bCs/>
      <w:color w:val="000000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210813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3637F0"/>
    <w:pPr>
      <w:spacing w:line="360" w:lineRule="auto"/>
    </w:pPr>
    <w:rPr>
      <w:rFonts w:ascii="Garamond" w:hAnsi="Garamond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3637F0"/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117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1749"/>
    <w:rPr>
      <w:rFonts w:ascii="Arial" w:eastAsia="Times New Roman" w:hAnsi="Arial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B117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rsid w:val="00DD5CB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E365A"/>
  </w:style>
  <w:style w:type="table" w:customStyle="1" w:styleId="TableGrid1">
    <w:name w:val="Table Grid1"/>
    <w:basedOn w:val="TableNormal"/>
    <w:next w:val="TableGrid"/>
    <w:uiPriority w:val="59"/>
    <w:rsid w:val="00D04979"/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2524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4C1AE4"/>
    <w:rPr>
      <w:rFonts w:ascii="Calibri" w:hAnsi="Calibri" w:cs="Times New Roman"/>
      <w:lang w:val="en-MY"/>
    </w:rPr>
  </w:style>
  <w:style w:type="paragraph" w:customStyle="1" w:styleId="rich-text-component">
    <w:name w:val="rich-text-component"/>
    <w:basedOn w:val="Normal"/>
    <w:rsid w:val="0067000A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paragraph" w:customStyle="1" w:styleId="xu3eyu0">
    <w:name w:val="xu3eyu0"/>
    <w:basedOn w:val="Normal"/>
    <w:rsid w:val="003A1596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customStyle="1" w:styleId="xu3eyu01">
    <w:name w:val="xu3eyu01"/>
    <w:basedOn w:val="DefaultParagraphFont"/>
    <w:rsid w:val="003A1596"/>
  </w:style>
  <w:style w:type="paragraph" w:styleId="NormalWeb">
    <w:name w:val="Normal (Web)"/>
    <w:basedOn w:val="Normal"/>
    <w:uiPriority w:val="99"/>
    <w:unhideWhenUsed/>
    <w:rsid w:val="00522CA7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B07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7B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7BB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7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7BB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1F4A"/>
    <w:pPr>
      <w:pBdr>
        <w:bottom w:val="single" w:sz="6" w:space="1" w:color="auto"/>
      </w:pBdr>
      <w:jc w:val="center"/>
    </w:pPr>
    <w:rPr>
      <w:rFonts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1F4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9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9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881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192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0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4602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58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79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674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320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01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ye\Dropbox\JTE%20Working%20Documents\JTE%20Forms\JTE%20Recruit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DFC47F-8A54-40B2-B27C-068085632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JTE Recruit Letter Head</Template>
  <TotalTime>950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YP</dc:creator>
  <cp:keywords/>
  <dc:description/>
  <cp:lastModifiedBy>Lissa Lee</cp:lastModifiedBy>
  <cp:revision>2</cp:revision>
  <cp:lastPrinted>2018-04-10T09:11:00Z</cp:lastPrinted>
  <dcterms:created xsi:type="dcterms:W3CDTF">2024-05-10T03:58:00Z</dcterms:created>
  <dcterms:modified xsi:type="dcterms:W3CDTF">2026-03-11T05:54:00Z</dcterms:modified>
</cp:coreProperties>
</file>